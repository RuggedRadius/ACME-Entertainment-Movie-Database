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51773241"/>
        <w:docPartObj>
          <w:docPartGallery w:val="Cover Pages"/>
          <w:docPartUnique/>
        </w:docPartObj>
      </w:sdtPr>
      <w:sdtContent>
        <w:p w14:paraId="1F00D2F3" w14:textId="77777777" w:rsidR="00B25F23" w:rsidRDefault="00B25F23">
          <w:r>
            <mc:AlternateContent>
              <mc:Choice Requires="wps">
                <w:drawing>
                  <wp:anchor distT="0" distB="0" distL="114300" distR="114300" simplePos="0" relativeHeight="251661312" behindDoc="1" locked="0" layoutInCell="1" allowOverlap="1" wp14:anchorId="14075538" wp14:editId="785D0D1F">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34" name="Text Box 34"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36C3" w14:paraId="60111235" w14:textId="77777777">
                                  <w:trPr>
                                    <w:trHeight w:val="2376"/>
                                  </w:trPr>
                                  <w:tc>
                                    <w:tcPr>
                                      <w:tcW w:w="370" w:type="pct"/>
                                      <w:shd w:val="clear" w:color="auto" w:fill="4472C4" w:themeFill="accent1"/>
                                    </w:tcPr>
                                    <w:p w14:paraId="7BA684DF" w14:textId="77777777" w:rsidR="004E36C3" w:rsidRDefault="004E36C3"/>
                                  </w:tc>
                                  <w:sdt>
                                    <w:sdtPr>
                                      <w:rPr>
                                        <w:rFonts w:asciiTheme="majorHAnsi" w:hAnsiTheme="majorHAnsi"/>
                                        <w:color w:val="FFFFFF" w:themeColor="background1"/>
                                        <w:sz w:val="96"/>
                                        <w:szCs w:val="96"/>
                                      </w:rPr>
                                      <w:alias w:val="Title"/>
                                      <w:tag w:val=""/>
                                      <w:id w:val="1324007431"/>
                                      <w:placeholder>
                                        <w:docPart w:val="6B48ED3344544D4F81023B124522777E"/>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E445F84" w14:textId="799BF68F" w:rsidR="004E36C3" w:rsidRDefault="004E36C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Testing Plan</w:t>
                                          </w:r>
                                        </w:p>
                                      </w:tc>
                                    </w:sdtContent>
                                  </w:sdt>
                                </w:tr>
                                <w:tr w:rsidR="004E36C3" w14:paraId="40A4D947" w14:textId="77777777">
                                  <w:trPr>
                                    <w:trHeight w:hRule="exact" w:val="648"/>
                                  </w:trPr>
                                  <w:tc>
                                    <w:tcPr>
                                      <w:tcW w:w="370" w:type="pct"/>
                                      <w:shd w:val="clear" w:color="auto" w:fill="4472C4" w:themeFill="accent1"/>
                                    </w:tcPr>
                                    <w:p w14:paraId="09F4717F" w14:textId="77777777" w:rsidR="004E36C3" w:rsidRDefault="004E36C3"/>
                                  </w:tc>
                                  <w:tc>
                                    <w:tcPr>
                                      <w:tcW w:w="4630" w:type="pct"/>
                                      <w:shd w:val="clear" w:color="auto" w:fill="404040" w:themeFill="text1" w:themeFillTint="BF"/>
                                      <w:vAlign w:val="bottom"/>
                                    </w:tcPr>
                                    <w:p w14:paraId="01B2BA61" w14:textId="77777777" w:rsidR="004E36C3" w:rsidRDefault="004E36C3">
                                      <w:pPr>
                                        <w:ind w:left="360" w:right="360"/>
                                        <w:rPr>
                                          <w:color w:val="FFFFFF" w:themeColor="background1"/>
                                          <w:sz w:val="28"/>
                                          <w:szCs w:val="28"/>
                                        </w:rPr>
                                      </w:pPr>
                                    </w:p>
                                  </w:tc>
                                </w:tr>
                                <w:tr w:rsidR="004E36C3" w14:paraId="09F6C07C" w14:textId="77777777">
                                  <w:tc>
                                    <w:tcPr>
                                      <w:tcW w:w="370" w:type="pct"/>
                                      <w:shd w:val="clear" w:color="auto" w:fill="4472C4" w:themeFill="accent1"/>
                                    </w:tcPr>
                                    <w:p w14:paraId="0F3061EC" w14:textId="77777777" w:rsidR="004E36C3" w:rsidRDefault="004E36C3"/>
                                  </w:tc>
                                  <w:tc>
                                    <w:tcPr>
                                      <w:tcW w:w="4630" w:type="pct"/>
                                      <w:shd w:val="clear" w:color="auto" w:fill="404040" w:themeFill="text1" w:themeFillTint="BF"/>
                                      <w:vAlign w:val="bottom"/>
                                    </w:tcPr>
                                    <w:p w14:paraId="4E295F25" w14:textId="37E54DA9" w:rsidR="004E36C3" w:rsidRDefault="004E36C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78181520"/>
                                          <w:placeholder>
                                            <w:docPart w:val="05ED68DF61014CE3AE781D9420817A3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The MisSprints</w:t>
                                          </w:r>
                                        </w:sdtContent>
                                      </w:sdt>
                                    </w:p>
                                    <w:sdt>
                                      <w:sdtPr>
                                        <w:rPr>
                                          <w:color w:val="FFFFFF" w:themeColor="background1"/>
                                          <w:sz w:val="28"/>
                                          <w:szCs w:val="28"/>
                                        </w:rPr>
                                        <w:alias w:val="Course title"/>
                                        <w:tag w:val=""/>
                                        <w:id w:val="1115716005"/>
                                        <w:placeholder>
                                          <w:docPart w:val="499E2F3AEAFF494399F044F340FEE528"/>
                                        </w:placeholder>
                                        <w:dataBinding w:prefixMappings="xmlns:ns0='http://purl.org/dc/elements/1.1/' xmlns:ns1='http://schemas.openxmlformats.org/package/2006/metadata/core-properties' " w:xpath="/ns1:coreProperties[1]/ns1:category[1]" w:storeItemID="{6C3C8BC8-F283-45AE-878A-BAB7291924A1}"/>
                                        <w:text/>
                                      </w:sdtPr>
                                      <w:sdtContent>
                                        <w:p w14:paraId="2433E210" w14:textId="1AFE17FD" w:rsidR="004E36C3" w:rsidRDefault="004E36C3">
                                          <w:pPr>
                                            <w:pStyle w:val="NoSpacing"/>
                                            <w:spacing w:line="288" w:lineRule="auto"/>
                                            <w:ind w:left="360" w:right="360"/>
                                            <w:rPr>
                                              <w:color w:val="FFFFFF" w:themeColor="background1"/>
                                              <w:sz w:val="28"/>
                                              <w:szCs w:val="28"/>
                                            </w:rPr>
                                          </w:pPr>
                                          <w:r>
                                            <w:rPr>
                                              <w:color w:val="FFFFFF" w:themeColor="background1"/>
                                              <w:sz w:val="28"/>
                                              <w:szCs w:val="28"/>
                                            </w:rPr>
                                            <w:t>ACME Movie Database</w:t>
                                          </w:r>
                                        </w:p>
                                      </w:sdtContent>
                                    </w:sdt>
                                    <w:sdt>
                                      <w:sdtPr>
                                        <w:rPr>
                                          <w:color w:val="FFFFFF" w:themeColor="background1"/>
                                          <w:sz w:val="28"/>
                                          <w:szCs w:val="28"/>
                                        </w:rPr>
                                        <w:alias w:val="Date"/>
                                        <w:tag w:val=""/>
                                        <w:id w:val="102543377"/>
                                        <w:placeholder>
                                          <w:docPart w:val="6743FE6FD0CB443E98F1E59BA5DEFBF3"/>
                                        </w:placeholder>
                                        <w:dataBinding w:prefixMappings="xmlns:ns0='http://schemas.microsoft.com/office/2006/coverPageProps' " w:xpath="/ns0:CoverPageProperties[1]/ns0:PublishDate[1]" w:storeItemID="{55AF091B-3C7A-41E3-B477-F2FDAA23CFDA}"/>
                                        <w:date w:fullDate="2020-06-17T00:00:00Z">
                                          <w:dateFormat w:val="M/d/yy"/>
                                          <w:lid w:val="en-US"/>
                                          <w:storeMappedDataAs w:val="dateTime"/>
                                          <w:calendar w:val="gregorian"/>
                                        </w:date>
                                      </w:sdtPr>
                                      <w:sdtContent>
                                        <w:p w14:paraId="75744E8F" w14:textId="5765F028" w:rsidR="004E36C3" w:rsidRDefault="004E36C3">
                                          <w:pPr>
                                            <w:pStyle w:val="NoSpacing"/>
                                            <w:spacing w:after="240" w:line="288" w:lineRule="auto"/>
                                            <w:ind w:left="360" w:right="360"/>
                                            <w:rPr>
                                              <w:color w:val="FFFFFF" w:themeColor="background1"/>
                                              <w:sz w:val="28"/>
                                              <w:szCs w:val="28"/>
                                            </w:rPr>
                                          </w:pPr>
                                          <w:r>
                                            <w:rPr>
                                              <w:color w:val="FFFFFF" w:themeColor="background1"/>
                                              <w:sz w:val="28"/>
                                              <w:szCs w:val="28"/>
                                            </w:rPr>
                                            <w:t>6/17/20</w:t>
                                          </w:r>
                                        </w:p>
                                      </w:sdtContent>
                                    </w:sdt>
                                  </w:tc>
                                </w:tr>
                              </w:tbl>
                              <w:p w14:paraId="5A430453" w14:textId="77777777" w:rsidR="004E36C3" w:rsidRDefault="004E36C3"/>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2011"/>
                                  <w:gridCol w:w="2010"/>
                                  <w:gridCol w:w="5365"/>
                                </w:tblGrid>
                                <w:tr w:rsidR="004E36C3" w:rsidRPr="009F7358" w14:paraId="3C5FB4AF" w14:textId="77777777" w:rsidTr="006B3E52">
                                  <w:tc>
                                    <w:tcPr>
                                      <w:tcW w:w="638" w:type="pct"/>
                                      <w:shd w:val="clear" w:color="auto" w:fill="E0E0E0"/>
                                    </w:tcPr>
                                    <w:p w14:paraId="5809D598" w14:textId="77777777" w:rsidR="004E36C3" w:rsidRPr="009F7358" w:rsidRDefault="004E36C3" w:rsidP="004D52DB">
                                      <w:r w:rsidRPr="009F7358">
                                        <w:t xml:space="preserve">Version </w:t>
                                      </w:r>
                                    </w:p>
                                  </w:tc>
                                  <w:tc>
                                    <w:tcPr>
                                      <w:tcW w:w="768" w:type="pct"/>
                                      <w:shd w:val="clear" w:color="auto" w:fill="E0E0E0"/>
                                    </w:tcPr>
                                    <w:p w14:paraId="0C540236" w14:textId="77777777" w:rsidR="004E36C3" w:rsidRPr="009F7358" w:rsidRDefault="004E36C3" w:rsidP="004D52DB">
                                      <w:r>
                                        <w:t xml:space="preserve">Change </w:t>
                                      </w:r>
                                      <w:r w:rsidRPr="009F7358">
                                        <w:t>Date</w:t>
                                      </w:r>
                                    </w:p>
                                  </w:tc>
                                  <w:tc>
                                    <w:tcPr>
                                      <w:tcW w:w="768" w:type="pct"/>
                                      <w:shd w:val="clear" w:color="auto" w:fill="E0E0E0"/>
                                    </w:tcPr>
                                    <w:p w14:paraId="0DE58ADE" w14:textId="77777777" w:rsidR="004E36C3" w:rsidRPr="009F7358" w:rsidRDefault="004E36C3" w:rsidP="004D52DB">
                                      <w:r>
                                        <w:t>By</w:t>
                                      </w:r>
                                    </w:p>
                                  </w:tc>
                                  <w:tc>
                                    <w:tcPr>
                                      <w:tcW w:w="2049" w:type="pct"/>
                                      <w:shd w:val="clear" w:color="auto" w:fill="E0E0E0"/>
                                    </w:tcPr>
                                    <w:p w14:paraId="3A0D116F" w14:textId="77777777" w:rsidR="004E36C3" w:rsidRPr="009F7358" w:rsidRDefault="004E36C3" w:rsidP="004D52DB">
                                      <w:r w:rsidRPr="009F7358">
                                        <w:t>Description</w:t>
                                      </w:r>
                                    </w:p>
                                    <w:p w14:paraId="22629E4D" w14:textId="77777777" w:rsidR="004E36C3" w:rsidRPr="009F7358" w:rsidRDefault="004E36C3" w:rsidP="004D52DB"/>
                                  </w:tc>
                                </w:tr>
                                <w:tr w:rsidR="004E36C3" w:rsidRPr="009F7358" w14:paraId="54F8D6F3" w14:textId="77777777" w:rsidTr="006B3E52">
                                  <w:tc>
                                    <w:tcPr>
                                      <w:tcW w:w="638" w:type="pct"/>
                                      <w:shd w:val="clear" w:color="auto" w:fill="auto"/>
                                    </w:tcPr>
                                    <w:p w14:paraId="3EA366B4" w14:textId="77777777" w:rsidR="004E36C3" w:rsidRPr="009F7358" w:rsidRDefault="004E36C3" w:rsidP="004D52DB">
                                      <w:r>
                                        <w:t>1.0</w:t>
                                      </w:r>
                                    </w:p>
                                  </w:tc>
                                  <w:tc>
                                    <w:tcPr>
                                      <w:tcW w:w="768" w:type="pct"/>
                                      <w:shd w:val="clear" w:color="auto" w:fill="auto"/>
                                    </w:tcPr>
                                    <w:p w14:paraId="1DA7EC06" w14:textId="77777777" w:rsidR="004E36C3" w:rsidRPr="009F7358" w:rsidRDefault="004E36C3" w:rsidP="004D52DB">
                                      <w:r>
                                        <w:t>8/6/2020</w:t>
                                      </w:r>
                                    </w:p>
                                  </w:tc>
                                  <w:tc>
                                    <w:tcPr>
                                      <w:tcW w:w="768" w:type="pct"/>
                                      <w:shd w:val="clear" w:color="auto" w:fill="auto"/>
                                    </w:tcPr>
                                    <w:p w14:paraId="4E16537B" w14:textId="77777777" w:rsidR="004E36C3" w:rsidRPr="009F7358" w:rsidRDefault="004E36C3" w:rsidP="004D52DB">
                                      <w:r>
                                        <w:t>Ben Royans</w:t>
                                      </w:r>
                                    </w:p>
                                  </w:tc>
                                  <w:tc>
                                    <w:tcPr>
                                      <w:tcW w:w="2049" w:type="pct"/>
                                      <w:shd w:val="clear" w:color="auto" w:fill="auto"/>
                                    </w:tcPr>
                                    <w:p w14:paraId="498D8374" w14:textId="77777777" w:rsidR="004E36C3" w:rsidRPr="009F7358" w:rsidRDefault="004E36C3" w:rsidP="004D52DB">
                                      <w:r>
                                        <w:t>Updated for sprint 2</w:t>
                                      </w:r>
                                    </w:p>
                                  </w:tc>
                                </w:tr>
                                <w:tr w:rsidR="004E36C3" w:rsidRPr="009F7358" w14:paraId="616D756A" w14:textId="77777777" w:rsidTr="006B3E52">
                                  <w:tc>
                                    <w:tcPr>
                                      <w:tcW w:w="638" w:type="pct"/>
                                      <w:shd w:val="clear" w:color="auto" w:fill="auto"/>
                                    </w:tcPr>
                                    <w:p w14:paraId="695B1200" w14:textId="740F0C7E" w:rsidR="004E36C3" w:rsidRPr="009F7358" w:rsidRDefault="004E36C3" w:rsidP="004D52DB">
                                      <w:r>
                                        <w:t>1.1</w:t>
                                      </w:r>
                                    </w:p>
                                  </w:tc>
                                  <w:tc>
                                    <w:tcPr>
                                      <w:tcW w:w="768" w:type="pct"/>
                                      <w:shd w:val="clear" w:color="auto" w:fill="auto"/>
                                    </w:tcPr>
                                    <w:p w14:paraId="65CE6F27" w14:textId="0E4B0171" w:rsidR="004E36C3" w:rsidRPr="009F7358" w:rsidRDefault="004E36C3" w:rsidP="004D52DB">
                                      <w:r>
                                        <w:t>17/06/2020</w:t>
                                      </w:r>
                                    </w:p>
                                  </w:tc>
                                  <w:tc>
                                    <w:tcPr>
                                      <w:tcW w:w="768" w:type="pct"/>
                                      <w:shd w:val="clear" w:color="auto" w:fill="auto"/>
                                    </w:tcPr>
                                    <w:p w14:paraId="3B8B0D40" w14:textId="2819C3C1" w:rsidR="004E36C3" w:rsidRPr="009F7358" w:rsidRDefault="004E36C3" w:rsidP="004D52DB">
                                      <w:r>
                                        <w:t>Catherine Burns</w:t>
                                      </w:r>
                                    </w:p>
                                  </w:tc>
                                  <w:tc>
                                    <w:tcPr>
                                      <w:tcW w:w="2049" w:type="pct"/>
                                      <w:shd w:val="clear" w:color="auto" w:fill="auto"/>
                                    </w:tcPr>
                                    <w:p w14:paraId="6088212C" w14:textId="32AFA83B" w:rsidR="004E36C3" w:rsidRPr="009F7358" w:rsidRDefault="004E36C3" w:rsidP="004D52DB">
                                      <w:r>
                                        <w:t>Updated for sprint 3</w:t>
                                      </w:r>
                                    </w:p>
                                  </w:tc>
                                </w:tr>
                                <w:tr w:rsidR="004E36C3" w:rsidRPr="009F7358" w14:paraId="369F821D" w14:textId="77777777" w:rsidTr="006B3E52">
                                  <w:tc>
                                    <w:tcPr>
                                      <w:tcW w:w="638" w:type="pct"/>
                                      <w:shd w:val="clear" w:color="auto" w:fill="auto"/>
                                    </w:tcPr>
                                    <w:p w14:paraId="3F3E5AF2" w14:textId="3B8B29BB" w:rsidR="004E36C3" w:rsidRPr="009F7358" w:rsidRDefault="004E36C3" w:rsidP="004D52DB">
                                      <w:r>
                                        <w:t>1.2</w:t>
                                      </w:r>
                                    </w:p>
                                  </w:tc>
                                  <w:tc>
                                    <w:tcPr>
                                      <w:tcW w:w="768" w:type="pct"/>
                                      <w:shd w:val="clear" w:color="auto" w:fill="auto"/>
                                    </w:tcPr>
                                    <w:p w14:paraId="5633BDEB" w14:textId="647361B1" w:rsidR="004E36C3" w:rsidRPr="009F7358" w:rsidRDefault="004E36C3" w:rsidP="004D52DB">
                                      <w:r>
                                        <w:t>30/06/2020</w:t>
                                      </w:r>
                                    </w:p>
                                  </w:tc>
                                  <w:tc>
                                    <w:tcPr>
                                      <w:tcW w:w="768" w:type="pct"/>
                                      <w:shd w:val="clear" w:color="auto" w:fill="auto"/>
                                    </w:tcPr>
                                    <w:p w14:paraId="1A09CF91" w14:textId="09F93F18" w:rsidR="004E36C3" w:rsidRPr="009F7358" w:rsidRDefault="004E36C3" w:rsidP="004D52DB">
                                      <w:r>
                                        <w:t>Ben Royans</w:t>
                                      </w:r>
                                    </w:p>
                                  </w:tc>
                                  <w:tc>
                                    <w:tcPr>
                                      <w:tcW w:w="2049" w:type="pct"/>
                                      <w:shd w:val="clear" w:color="auto" w:fill="auto"/>
                                    </w:tcPr>
                                    <w:p w14:paraId="056CB66F" w14:textId="254B4A91" w:rsidR="004E36C3" w:rsidRPr="009F7358" w:rsidRDefault="004E36C3" w:rsidP="004D52DB">
                                      <w:r>
                                        <w:t>Updated for final handover</w:t>
                                      </w:r>
                                    </w:p>
                                  </w:tc>
                                </w:tr>
                              </w:tbl>
                              <w:p w14:paraId="204F5872" w14:textId="77777777" w:rsidR="004E36C3" w:rsidRDefault="004E36C3" w:rsidP="004D52DB">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14075538" id="_x0000_t202" coordsize="21600,21600" o:spt="202" path="m,l,21600r21600,l21600,xe">
                    <v:stroke joinstyle="miter"/>
                    <v:path gradientshapeok="t" o:connecttype="rect"/>
                  </v:shapetype>
                  <v:shape id="Text Box 34" o:spid="_x0000_s1026" type="#_x0000_t202" alt="Cover page content layout" style="position:absolute;margin-left:0;margin-top:0;width:553.9pt;height:256.3pt;z-index:-25165516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36C3" w14:paraId="60111235" w14:textId="77777777">
                            <w:trPr>
                              <w:trHeight w:val="2376"/>
                            </w:trPr>
                            <w:tc>
                              <w:tcPr>
                                <w:tcW w:w="370" w:type="pct"/>
                                <w:shd w:val="clear" w:color="auto" w:fill="4472C4" w:themeFill="accent1"/>
                              </w:tcPr>
                              <w:p w14:paraId="7BA684DF" w14:textId="77777777" w:rsidR="004E36C3" w:rsidRDefault="004E36C3"/>
                            </w:tc>
                            <w:sdt>
                              <w:sdtPr>
                                <w:rPr>
                                  <w:rFonts w:asciiTheme="majorHAnsi" w:hAnsiTheme="majorHAnsi"/>
                                  <w:color w:val="FFFFFF" w:themeColor="background1"/>
                                  <w:sz w:val="96"/>
                                  <w:szCs w:val="96"/>
                                </w:rPr>
                                <w:alias w:val="Title"/>
                                <w:tag w:val=""/>
                                <w:id w:val="1324007431"/>
                                <w:placeholder>
                                  <w:docPart w:val="6B48ED3344544D4F81023B124522777E"/>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E445F84" w14:textId="799BF68F" w:rsidR="004E36C3" w:rsidRDefault="004E36C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Testing Plan</w:t>
                                    </w:r>
                                  </w:p>
                                </w:tc>
                              </w:sdtContent>
                            </w:sdt>
                          </w:tr>
                          <w:tr w:rsidR="004E36C3" w14:paraId="40A4D947" w14:textId="77777777">
                            <w:trPr>
                              <w:trHeight w:hRule="exact" w:val="648"/>
                            </w:trPr>
                            <w:tc>
                              <w:tcPr>
                                <w:tcW w:w="370" w:type="pct"/>
                                <w:shd w:val="clear" w:color="auto" w:fill="4472C4" w:themeFill="accent1"/>
                              </w:tcPr>
                              <w:p w14:paraId="09F4717F" w14:textId="77777777" w:rsidR="004E36C3" w:rsidRDefault="004E36C3"/>
                            </w:tc>
                            <w:tc>
                              <w:tcPr>
                                <w:tcW w:w="4630" w:type="pct"/>
                                <w:shd w:val="clear" w:color="auto" w:fill="404040" w:themeFill="text1" w:themeFillTint="BF"/>
                                <w:vAlign w:val="bottom"/>
                              </w:tcPr>
                              <w:p w14:paraId="01B2BA61" w14:textId="77777777" w:rsidR="004E36C3" w:rsidRDefault="004E36C3">
                                <w:pPr>
                                  <w:ind w:left="360" w:right="360"/>
                                  <w:rPr>
                                    <w:color w:val="FFFFFF" w:themeColor="background1"/>
                                    <w:sz w:val="28"/>
                                    <w:szCs w:val="28"/>
                                  </w:rPr>
                                </w:pPr>
                              </w:p>
                            </w:tc>
                          </w:tr>
                          <w:tr w:rsidR="004E36C3" w14:paraId="09F6C07C" w14:textId="77777777">
                            <w:tc>
                              <w:tcPr>
                                <w:tcW w:w="370" w:type="pct"/>
                                <w:shd w:val="clear" w:color="auto" w:fill="4472C4" w:themeFill="accent1"/>
                              </w:tcPr>
                              <w:p w14:paraId="0F3061EC" w14:textId="77777777" w:rsidR="004E36C3" w:rsidRDefault="004E36C3"/>
                            </w:tc>
                            <w:tc>
                              <w:tcPr>
                                <w:tcW w:w="4630" w:type="pct"/>
                                <w:shd w:val="clear" w:color="auto" w:fill="404040" w:themeFill="text1" w:themeFillTint="BF"/>
                                <w:vAlign w:val="bottom"/>
                              </w:tcPr>
                              <w:p w14:paraId="4E295F25" w14:textId="37E54DA9" w:rsidR="004E36C3" w:rsidRDefault="004E36C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78181520"/>
                                    <w:placeholder>
                                      <w:docPart w:val="05ED68DF61014CE3AE781D9420817A3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The MisSprints</w:t>
                                    </w:r>
                                  </w:sdtContent>
                                </w:sdt>
                              </w:p>
                              <w:sdt>
                                <w:sdtPr>
                                  <w:rPr>
                                    <w:color w:val="FFFFFF" w:themeColor="background1"/>
                                    <w:sz w:val="28"/>
                                    <w:szCs w:val="28"/>
                                  </w:rPr>
                                  <w:alias w:val="Course title"/>
                                  <w:tag w:val=""/>
                                  <w:id w:val="1115716005"/>
                                  <w:placeholder>
                                    <w:docPart w:val="499E2F3AEAFF494399F044F340FEE528"/>
                                  </w:placeholder>
                                  <w:dataBinding w:prefixMappings="xmlns:ns0='http://purl.org/dc/elements/1.1/' xmlns:ns1='http://schemas.openxmlformats.org/package/2006/metadata/core-properties' " w:xpath="/ns1:coreProperties[1]/ns1:category[1]" w:storeItemID="{6C3C8BC8-F283-45AE-878A-BAB7291924A1}"/>
                                  <w:text/>
                                </w:sdtPr>
                                <w:sdtContent>
                                  <w:p w14:paraId="2433E210" w14:textId="1AFE17FD" w:rsidR="004E36C3" w:rsidRDefault="004E36C3">
                                    <w:pPr>
                                      <w:pStyle w:val="NoSpacing"/>
                                      <w:spacing w:line="288" w:lineRule="auto"/>
                                      <w:ind w:left="360" w:right="360"/>
                                      <w:rPr>
                                        <w:color w:val="FFFFFF" w:themeColor="background1"/>
                                        <w:sz w:val="28"/>
                                        <w:szCs w:val="28"/>
                                      </w:rPr>
                                    </w:pPr>
                                    <w:r>
                                      <w:rPr>
                                        <w:color w:val="FFFFFF" w:themeColor="background1"/>
                                        <w:sz w:val="28"/>
                                        <w:szCs w:val="28"/>
                                      </w:rPr>
                                      <w:t>ACME Movie Database</w:t>
                                    </w:r>
                                  </w:p>
                                </w:sdtContent>
                              </w:sdt>
                              <w:sdt>
                                <w:sdtPr>
                                  <w:rPr>
                                    <w:color w:val="FFFFFF" w:themeColor="background1"/>
                                    <w:sz w:val="28"/>
                                    <w:szCs w:val="28"/>
                                  </w:rPr>
                                  <w:alias w:val="Date"/>
                                  <w:tag w:val=""/>
                                  <w:id w:val="102543377"/>
                                  <w:placeholder>
                                    <w:docPart w:val="6743FE6FD0CB443E98F1E59BA5DEFBF3"/>
                                  </w:placeholder>
                                  <w:dataBinding w:prefixMappings="xmlns:ns0='http://schemas.microsoft.com/office/2006/coverPageProps' " w:xpath="/ns0:CoverPageProperties[1]/ns0:PublishDate[1]" w:storeItemID="{55AF091B-3C7A-41E3-B477-F2FDAA23CFDA}"/>
                                  <w:date w:fullDate="2020-06-17T00:00:00Z">
                                    <w:dateFormat w:val="M/d/yy"/>
                                    <w:lid w:val="en-US"/>
                                    <w:storeMappedDataAs w:val="dateTime"/>
                                    <w:calendar w:val="gregorian"/>
                                  </w:date>
                                </w:sdtPr>
                                <w:sdtContent>
                                  <w:p w14:paraId="75744E8F" w14:textId="5765F028" w:rsidR="004E36C3" w:rsidRDefault="004E36C3">
                                    <w:pPr>
                                      <w:pStyle w:val="NoSpacing"/>
                                      <w:spacing w:after="240" w:line="288" w:lineRule="auto"/>
                                      <w:ind w:left="360" w:right="360"/>
                                      <w:rPr>
                                        <w:color w:val="FFFFFF" w:themeColor="background1"/>
                                        <w:sz w:val="28"/>
                                        <w:szCs w:val="28"/>
                                      </w:rPr>
                                    </w:pPr>
                                    <w:r>
                                      <w:rPr>
                                        <w:color w:val="FFFFFF" w:themeColor="background1"/>
                                        <w:sz w:val="28"/>
                                        <w:szCs w:val="28"/>
                                      </w:rPr>
                                      <w:t>6/17/20</w:t>
                                    </w:r>
                                  </w:p>
                                </w:sdtContent>
                              </w:sdt>
                            </w:tc>
                          </w:tr>
                        </w:tbl>
                        <w:p w14:paraId="5A430453" w14:textId="77777777" w:rsidR="004E36C3" w:rsidRDefault="004E36C3"/>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2011"/>
                            <w:gridCol w:w="2010"/>
                            <w:gridCol w:w="5365"/>
                          </w:tblGrid>
                          <w:tr w:rsidR="004E36C3" w:rsidRPr="009F7358" w14:paraId="3C5FB4AF" w14:textId="77777777" w:rsidTr="006B3E52">
                            <w:tc>
                              <w:tcPr>
                                <w:tcW w:w="638" w:type="pct"/>
                                <w:shd w:val="clear" w:color="auto" w:fill="E0E0E0"/>
                              </w:tcPr>
                              <w:p w14:paraId="5809D598" w14:textId="77777777" w:rsidR="004E36C3" w:rsidRPr="009F7358" w:rsidRDefault="004E36C3" w:rsidP="004D52DB">
                                <w:r w:rsidRPr="009F7358">
                                  <w:t xml:space="preserve">Version </w:t>
                                </w:r>
                              </w:p>
                            </w:tc>
                            <w:tc>
                              <w:tcPr>
                                <w:tcW w:w="768" w:type="pct"/>
                                <w:shd w:val="clear" w:color="auto" w:fill="E0E0E0"/>
                              </w:tcPr>
                              <w:p w14:paraId="0C540236" w14:textId="77777777" w:rsidR="004E36C3" w:rsidRPr="009F7358" w:rsidRDefault="004E36C3" w:rsidP="004D52DB">
                                <w:r>
                                  <w:t xml:space="preserve">Change </w:t>
                                </w:r>
                                <w:r w:rsidRPr="009F7358">
                                  <w:t>Date</w:t>
                                </w:r>
                              </w:p>
                            </w:tc>
                            <w:tc>
                              <w:tcPr>
                                <w:tcW w:w="768" w:type="pct"/>
                                <w:shd w:val="clear" w:color="auto" w:fill="E0E0E0"/>
                              </w:tcPr>
                              <w:p w14:paraId="0DE58ADE" w14:textId="77777777" w:rsidR="004E36C3" w:rsidRPr="009F7358" w:rsidRDefault="004E36C3" w:rsidP="004D52DB">
                                <w:r>
                                  <w:t>By</w:t>
                                </w:r>
                              </w:p>
                            </w:tc>
                            <w:tc>
                              <w:tcPr>
                                <w:tcW w:w="2049" w:type="pct"/>
                                <w:shd w:val="clear" w:color="auto" w:fill="E0E0E0"/>
                              </w:tcPr>
                              <w:p w14:paraId="3A0D116F" w14:textId="77777777" w:rsidR="004E36C3" w:rsidRPr="009F7358" w:rsidRDefault="004E36C3" w:rsidP="004D52DB">
                                <w:r w:rsidRPr="009F7358">
                                  <w:t>Description</w:t>
                                </w:r>
                              </w:p>
                              <w:p w14:paraId="22629E4D" w14:textId="77777777" w:rsidR="004E36C3" w:rsidRPr="009F7358" w:rsidRDefault="004E36C3" w:rsidP="004D52DB"/>
                            </w:tc>
                          </w:tr>
                          <w:tr w:rsidR="004E36C3" w:rsidRPr="009F7358" w14:paraId="54F8D6F3" w14:textId="77777777" w:rsidTr="006B3E52">
                            <w:tc>
                              <w:tcPr>
                                <w:tcW w:w="638" w:type="pct"/>
                                <w:shd w:val="clear" w:color="auto" w:fill="auto"/>
                              </w:tcPr>
                              <w:p w14:paraId="3EA366B4" w14:textId="77777777" w:rsidR="004E36C3" w:rsidRPr="009F7358" w:rsidRDefault="004E36C3" w:rsidP="004D52DB">
                                <w:r>
                                  <w:t>1.0</w:t>
                                </w:r>
                              </w:p>
                            </w:tc>
                            <w:tc>
                              <w:tcPr>
                                <w:tcW w:w="768" w:type="pct"/>
                                <w:shd w:val="clear" w:color="auto" w:fill="auto"/>
                              </w:tcPr>
                              <w:p w14:paraId="1DA7EC06" w14:textId="77777777" w:rsidR="004E36C3" w:rsidRPr="009F7358" w:rsidRDefault="004E36C3" w:rsidP="004D52DB">
                                <w:r>
                                  <w:t>8/6/2020</w:t>
                                </w:r>
                              </w:p>
                            </w:tc>
                            <w:tc>
                              <w:tcPr>
                                <w:tcW w:w="768" w:type="pct"/>
                                <w:shd w:val="clear" w:color="auto" w:fill="auto"/>
                              </w:tcPr>
                              <w:p w14:paraId="4E16537B" w14:textId="77777777" w:rsidR="004E36C3" w:rsidRPr="009F7358" w:rsidRDefault="004E36C3" w:rsidP="004D52DB">
                                <w:r>
                                  <w:t>Ben Royans</w:t>
                                </w:r>
                              </w:p>
                            </w:tc>
                            <w:tc>
                              <w:tcPr>
                                <w:tcW w:w="2049" w:type="pct"/>
                                <w:shd w:val="clear" w:color="auto" w:fill="auto"/>
                              </w:tcPr>
                              <w:p w14:paraId="498D8374" w14:textId="77777777" w:rsidR="004E36C3" w:rsidRPr="009F7358" w:rsidRDefault="004E36C3" w:rsidP="004D52DB">
                                <w:r>
                                  <w:t>Updated for sprint 2</w:t>
                                </w:r>
                              </w:p>
                            </w:tc>
                          </w:tr>
                          <w:tr w:rsidR="004E36C3" w:rsidRPr="009F7358" w14:paraId="616D756A" w14:textId="77777777" w:rsidTr="006B3E52">
                            <w:tc>
                              <w:tcPr>
                                <w:tcW w:w="638" w:type="pct"/>
                                <w:shd w:val="clear" w:color="auto" w:fill="auto"/>
                              </w:tcPr>
                              <w:p w14:paraId="695B1200" w14:textId="740F0C7E" w:rsidR="004E36C3" w:rsidRPr="009F7358" w:rsidRDefault="004E36C3" w:rsidP="004D52DB">
                                <w:r>
                                  <w:t>1.1</w:t>
                                </w:r>
                              </w:p>
                            </w:tc>
                            <w:tc>
                              <w:tcPr>
                                <w:tcW w:w="768" w:type="pct"/>
                                <w:shd w:val="clear" w:color="auto" w:fill="auto"/>
                              </w:tcPr>
                              <w:p w14:paraId="65CE6F27" w14:textId="0E4B0171" w:rsidR="004E36C3" w:rsidRPr="009F7358" w:rsidRDefault="004E36C3" w:rsidP="004D52DB">
                                <w:r>
                                  <w:t>17/06/2020</w:t>
                                </w:r>
                              </w:p>
                            </w:tc>
                            <w:tc>
                              <w:tcPr>
                                <w:tcW w:w="768" w:type="pct"/>
                                <w:shd w:val="clear" w:color="auto" w:fill="auto"/>
                              </w:tcPr>
                              <w:p w14:paraId="3B8B0D40" w14:textId="2819C3C1" w:rsidR="004E36C3" w:rsidRPr="009F7358" w:rsidRDefault="004E36C3" w:rsidP="004D52DB">
                                <w:r>
                                  <w:t>Catherine Burns</w:t>
                                </w:r>
                              </w:p>
                            </w:tc>
                            <w:tc>
                              <w:tcPr>
                                <w:tcW w:w="2049" w:type="pct"/>
                                <w:shd w:val="clear" w:color="auto" w:fill="auto"/>
                              </w:tcPr>
                              <w:p w14:paraId="6088212C" w14:textId="32AFA83B" w:rsidR="004E36C3" w:rsidRPr="009F7358" w:rsidRDefault="004E36C3" w:rsidP="004D52DB">
                                <w:r>
                                  <w:t>Updated for sprint 3</w:t>
                                </w:r>
                              </w:p>
                            </w:tc>
                          </w:tr>
                          <w:tr w:rsidR="004E36C3" w:rsidRPr="009F7358" w14:paraId="369F821D" w14:textId="77777777" w:rsidTr="006B3E52">
                            <w:tc>
                              <w:tcPr>
                                <w:tcW w:w="638" w:type="pct"/>
                                <w:shd w:val="clear" w:color="auto" w:fill="auto"/>
                              </w:tcPr>
                              <w:p w14:paraId="3F3E5AF2" w14:textId="3B8B29BB" w:rsidR="004E36C3" w:rsidRPr="009F7358" w:rsidRDefault="004E36C3" w:rsidP="004D52DB">
                                <w:r>
                                  <w:t>1.2</w:t>
                                </w:r>
                              </w:p>
                            </w:tc>
                            <w:tc>
                              <w:tcPr>
                                <w:tcW w:w="768" w:type="pct"/>
                                <w:shd w:val="clear" w:color="auto" w:fill="auto"/>
                              </w:tcPr>
                              <w:p w14:paraId="5633BDEB" w14:textId="647361B1" w:rsidR="004E36C3" w:rsidRPr="009F7358" w:rsidRDefault="004E36C3" w:rsidP="004D52DB">
                                <w:r>
                                  <w:t>30/06/2020</w:t>
                                </w:r>
                              </w:p>
                            </w:tc>
                            <w:tc>
                              <w:tcPr>
                                <w:tcW w:w="768" w:type="pct"/>
                                <w:shd w:val="clear" w:color="auto" w:fill="auto"/>
                              </w:tcPr>
                              <w:p w14:paraId="1A09CF91" w14:textId="09F93F18" w:rsidR="004E36C3" w:rsidRPr="009F7358" w:rsidRDefault="004E36C3" w:rsidP="004D52DB">
                                <w:r>
                                  <w:t>Ben Royans</w:t>
                                </w:r>
                              </w:p>
                            </w:tc>
                            <w:tc>
                              <w:tcPr>
                                <w:tcW w:w="2049" w:type="pct"/>
                                <w:shd w:val="clear" w:color="auto" w:fill="auto"/>
                              </w:tcPr>
                              <w:p w14:paraId="056CB66F" w14:textId="254B4A91" w:rsidR="004E36C3" w:rsidRPr="009F7358" w:rsidRDefault="004E36C3" w:rsidP="004D52DB">
                                <w:r>
                                  <w:t>Updated for final handover</w:t>
                                </w:r>
                              </w:p>
                            </w:tc>
                          </w:tr>
                        </w:tbl>
                        <w:p w14:paraId="204F5872" w14:textId="77777777" w:rsidR="004E36C3" w:rsidRDefault="004E36C3" w:rsidP="004D52DB">
                          <w:pPr>
                            <w:jc w:val="center"/>
                          </w:pPr>
                        </w:p>
                      </w:txbxContent>
                    </v:textbox>
                    <w10:wrap anchorx="page" anchory="page"/>
                  </v:shape>
                </w:pict>
              </mc:Fallback>
            </mc:AlternateContent>
          </w:r>
        </w:p>
        <w:p w14:paraId="7DA97D54" w14:textId="77777777" w:rsidR="00B25F23" w:rsidRDefault="00B25F23">
          <w:r>
            <w:br w:type="page"/>
          </w:r>
        </w:p>
      </w:sdtContent>
    </w:sdt>
    <w:p w14:paraId="6A3A0389" w14:textId="77777777" w:rsidR="00B25F23" w:rsidRPr="009F7358" w:rsidRDefault="00B25F23" w:rsidP="00C53B0E"/>
    <w:p w14:paraId="4EA6A112" w14:textId="77777777" w:rsidR="00B25F23" w:rsidRDefault="00B25F23">
      <w:pPr>
        <w:pStyle w:val="TOC1"/>
        <w:tabs>
          <w:tab w:val="left" w:pos="400"/>
        </w:tabs>
        <w:rPr>
          <w:rFonts w:eastAsiaTheme="minorEastAsia" w:cstheme="minorBidi"/>
          <w:b w:val="0"/>
          <w:caps w:val="0"/>
          <w:lang w:val="en-GB" w:eastAsia="en-GB"/>
        </w:rPr>
      </w:pPr>
      <w:r w:rsidRPr="009F7358">
        <w:rPr>
          <w:rFonts w:ascii="Calibri" w:hAnsi="Calibri" w:cs="Calibri"/>
        </w:rPr>
        <w:fldChar w:fldCharType="begin"/>
      </w:r>
      <w:r w:rsidRPr="009F7358">
        <w:rPr>
          <w:rFonts w:ascii="Calibri" w:hAnsi="Calibri" w:cs="Calibri"/>
        </w:rPr>
        <w:instrText xml:space="preserve"> TOC \o "1-4" </w:instrText>
      </w:r>
      <w:r w:rsidRPr="009F7358">
        <w:rPr>
          <w:rFonts w:ascii="Calibri" w:hAnsi="Calibri" w:cs="Calibri"/>
        </w:rPr>
        <w:fldChar w:fldCharType="separate"/>
      </w:r>
      <w:r>
        <w:t>1</w:t>
      </w:r>
      <w:r>
        <w:rPr>
          <w:rFonts w:eastAsiaTheme="minorEastAsia" w:cstheme="minorBidi"/>
          <w:b w:val="0"/>
          <w:caps w:val="0"/>
          <w:lang w:val="en-GB" w:eastAsia="en-GB"/>
        </w:rPr>
        <w:tab/>
      </w:r>
      <w:r>
        <w:t>Introduction</w:t>
      </w:r>
      <w:r>
        <w:tab/>
      </w:r>
      <w:r>
        <w:fldChar w:fldCharType="begin"/>
      </w:r>
      <w:r>
        <w:instrText xml:space="preserve"> PAGEREF _Toc42801866 \h </w:instrText>
      </w:r>
      <w:r>
        <w:fldChar w:fldCharType="separate"/>
      </w:r>
      <w:r>
        <w:t>1</w:t>
      </w:r>
      <w:r>
        <w:fldChar w:fldCharType="end"/>
      </w:r>
    </w:p>
    <w:p w14:paraId="697E0481" w14:textId="77777777" w:rsidR="00B25F23" w:rsidRDefault="00B25F23">
      <w:pPr>
        <w:pStyle w:val="TOC2"/>
        <w:tabs>
          <w:tab w:val="left" w:pos="800"/>
        </w:tabs>
        <w:rPr>
          <w:rFonts w:eastAsiaTheme="minorEastAsia" w:cstheme="minorBidi"/>
          <w:smallCaps w:val="0"/>
          <w:lang w:val="en-GB" w:eastAsia="en-GB"/>
        </w:rPr>
      </w:pPr>
      <w:r>
        <w:t>1.1</w:t>
      </w:r>
      <w:r>
        <w:rPr>
          <w:rFonts w:eastAsiaTheme="minorEastAsia" w:cstheme="minorBidi"/>
          <w:smallCaps w:val="0"/>
          <w:lang w:val="en-GB" w:eastAsia="en-GB"/>
        </w:rPr>
        <w:tab/>
      </w:r>
      <w:r>
        <w:t>Scope</w:t>
      </w:r>
      <w:r>
        <w:tab/>
      </w:r>
      <w:r>
        <w:fldChar w:fldCharType="begin"/>
      </w:r>
      <w:r>
        <w:instrText xml:space="preserve"> PAGEREF _Toc42801867 \h </w:instrText>
      </w:r>
      <w:r>
        <w:fldChar w:fldCharType="separate"/>
      </w:r>
      <w:r>
        <w:t>1</w:t>
      </w:r>
      <w:r>
        <w:fldChar w:fldCharType="end"/>
      </w:r>
    </w:p>
    <w:p w14:paraId="227FC852" w14:textId="77777777" w:rsidR="00B25F23" w:rsidRDefault="00B25F23">
      <w:pPr>
        <w:pStyle w:val="TOC3"/>
        <w:tabs>
          <w:tab w:val="left" w:pos="1200"/>
        </w:tabs>
        <w:rPr>
          <w:rFonts w:eastAsiaTheme="minorEastAsia" w:cstheme="minorBidi"/>
          <w:i w:val="0"/>
          <w:lang w:val="en-GB" w:eastAsia="en-GB"/>
        </w:rPr>
      </w:pPr>
      <w:r>
        <w:t>1.1.1</w:t>
      </w:r>
      <w:r>
        <w:rPr>
          <w:rFonts w:eastAsiaTheme="minorEastAsia" w:cstheme="minorBidi"/>
          <w:i w:val="0"/>
          <w:lang w:val="en-GB" w:eastAsia="en-GB"/>
        </w:rPr>
        <w:tab/>
      </w:r>
      <w:r>
        <w:t>In Scope</w:t>
      </w:r>
      <w:r>
        <w:tab/>
      </w:r>
      <w:r>
        <w:fldChar w:fldCharType="begin"/>
      </w:r>
      <w:r>
        <w:instrText xml:space="preserve"> PAGEREF _Toc42801868 \h </w:instrText>
      </w:r>
      <w:r>
        <w:fldChar w:fldCharType="separate"/>
      </w:r>
      <w:r>
        <w:t>1</w:t>
      </w:r>
      <w:r>
        <w:fldChar w:fldCharType="end"/>
      </w:r>
    </w:p>
    <w:p w14:paraId="1B34A425" w14:textId="77777777" w:rsidR="00B25F23" w:rsidRDefault="00B25F23">
      <w:pPr>
        <w:pStyle w:val="TOC3"/>
        <w:tabs>
          <w:tab w:val="left" w:pos="1200"/>
        </w:tabs>
        <w:rPr>
          <w:rFonts w:eastAsiaTheme="minorEastAsia" w:cstheme="minorBidi"/>
          <w:i w:val="0"/>
          <w:lang w:val="en-GB" w:eastAsia="en-GB"/>
        </w:rPr>
      </w:pPr>
      <w:r>
        <w:t>1.1.2</w:t>
      </w:r>
      <w:r>
        <w:rPr>
          <w:rFonts w:eastAsiaTheme="minorEastAsia" w:cstheme="minorBidi"/>
          <w:i w:val="0"/>
          <w:lang w:val="en-GB" w:eastAsia="en-GB"/>
        </w:rPr>
        <w:tab/>
      </w:r>
      <w:r>
        <w:t>Out of Scope</w:t>
      </w:r>
      <w:r>
        <w:tab/>
      </w:r>
      <w:r>
        <w:fldChar w:fldCharType="begin"/>
      </w:r>
      <w:r>
        <w:instrText xml:space="preserve"> PAGEREF _Toc42801869 \h </w:instrText>
      </w:r>
      <w:r>
        <w:fldChar w:fldCharType="separate"/>
      </w:r>
      <w:r>
        <w:t>1</w:t>
      </w:r>
      <w:r>
        <w:fldChar w:fldCharType="end"/>
      </w:r>
    </w:p>
    <w:p w14:paraId="4D89D550" w14:textId="77777777" w:rsidR="00B25F23" w:rsidRDefault="00B25F23">
      <w:pPr>
        <w:pStyle w:val="TOC2"/>
        <w:tabs>
          <w:tab w:val="left" w:pos="800"/>
        </w:tabs>
        <w:rPr>
          <w:rFonts w:eastAsiaTheme="minorEastAsia" w:cstheme="minorBidi"/>
          <w:smallCaps w:val="0"/>
          <w:lang w:val="en-GB" w:eastAsia="en-GB"/>
        </w:rPr>
      </w:pPr>
      <w:r>
        <w:t>1.2</w:t>
      </w:r>
      <w:r>
        <w:rPr>
          <w:rFonts w:eastAsiaTheme="minorEastAsia" w:cstheme="minorBidi"/>
          <w:smallCaps w:val="0"/>
          <w:lang w:val="en-GB" w:eastAsia="en-GB"/>
        </w:rPr>
        <w:tab/>
      </w:r>
      <w:r>
        <w:t>Quality Objective</w:t>
      </w:r>
      <w:r>
        <w:tab/>
      </w:r>
      <w:r>
        <w:fldChar w:fldCharType="begin"/>
      </w:r>
      <w:r>
        <w:instrText xml:space="preserve"> PAGEREF _Toc42801870 \h </w:instrText>
      </w:r>
      <w:r>
        <w:fldChar w:fldCharType="separate"/>
      </w:r>
      <w:r>
        <w:t>1</w:t>
      </w:r>
      <w:r>
        <w:fldChar w:fldCharType="end"/>
      </w:r>
    </w:p>
    <w:p w14:paraId="3BC94EE8" w14:textId="77777777" w:rsidR="00B25F23" w:rsidRDefault="00B25F23">
      <w:pPr>
        <w:pStyle w:val="TOC2"/>
        <w:tabs>
          <w:tab w:val="left" w:pos="800"/>
        </w:tabs>
        <w:rPr>
          <w:rFonts w:eastAsiaTheme="minorEastAsia" w:cstheme="minorBidi"/>
          <w:smallCaps w:val="0"/>
          <w:lang w:val="en-GB" w:eastAsia="en-GB"/>
        </w:rPr>
      </w:pPr>
      <w:r>
        <w:t>1.3</w:t>
      </w:r>
      <w:r>
        <w:rPr>
          <w:rFonts w:eastAsiaTheme="minorEastAsia" w:cstheme="minorBidi"/>
          <w:smallCaps w:val="0"/>
          <w:lang w:val="en-GB" w:eastAsia="en-GB"/>
        </w:rPr>
        <w:tab/>
      </w:r>
      <w:r>
        <w:t>Roles and Responsibilities</w:t>
      </w:r>
      <w:r>
        <w:tab/>
      </w:r>
      <w:r>
        <w:fldChar w:fldCharType="begin"/>
      </w:r>
      <w:r>
        <w:instrText xml:space="preserve"> PAGEREF _Toc42801871 \h </w:instrText>
      </w:r>
      <w:r>
        <w:fldChar w:fldCharType="separate"/>
      </w:r>
      <w:r>
        <w:t>2</w:t>
      </w:r>
      <w:r>
        <w:fldChar w:fldCharType="end"/>
      </w:r>
    </w:p>
    <w:p w14:paraId="34E4E2E3" w14:textId="77777777" w:rsidR="00B25F23" w:rsidRDefault="00B25F23">
      <w:pPr>
        <w:pStyle w:val="TOC3"/>
        <w:tabs>
          <w:tab w:val="left" w:pos="1200"/>
        </w:tabs>
        <w:rPr>
          <w:rFonts w:eastAsiaTheme="minorEastAsia" w:cstheme="minorBidi"/>
          <w:i w:val="0"/>
          <w:lang w:val="en-GB" w:eastAsia="en-GB"/>
        </w:rPr>
      </w:pPr>
      <w:r>
        <w:t>1.3.1</w:t>
      </w:r>
      <w:r>
        <w:rPr>
          <w:rFonts w:eastAsiaTheme="minorEastAsia" w:cstheme="minorBidi"/>
          <w:i w:val="0"/>
          <w:lang w:val="en-GB" w:eastAsia="en-GB"/>
        </w:rPr>
        <w:tab/>
      </w:r>
      <w:r>
        <w:t>Scrum Master:</w:t>
      </w:r>
      <w:r>
        <w:tab/>
      </w:r>
      <w:r>
        <w:fldChar w:fldCharType="begin"/>
      </w:r>
      <w:r>
        <w:instrText xml:space="preserve"> PAGEREF _Toc42801872 \h </w:instrText>
      </w:r>
      <w:r>
        <w:fldChar w:fldCharType="separate"/>
      </w:r>
      <w:r>
        <w:t>2</w:t>
      </w:r>
      <w:r>
        <w:fldChar w:fldCharType="end"/>
      </w:r>
    </w:p>
    <w:p w14:paraId="4BE0F8AE" w14:textId="77777777" w:rsidR="00B25F23" w:rsidRDefault="00B25F23">
      <w:pPr>
        <w:pStyle w:val="TOC4"/>
        <w:tabs>
          <w:tab w:val="left" w:pos="1400"/>
        </w:tabs>
        <w:rPr>
          <w:rFonts w:eastAsiaTheme="minorEastAsia" w:cstheme="minorBidi"/>
          <w:sz w:val="22"/>
          <w:lang w:val="en-GB" w:eastAsia="en-GB"/>
        </w:rPr>
      </w:pPr>
      <w:r>
        <w:t>1.3.1.1</w:t>
      </w:r>
      <w:r>
        <w:rPr>
          <w:rFonts w:eastAsiaTheme="minorEastAsia" w:cstheme="minorBidi"/>
          <w:sz w:val="22"/>
          <w:lang w:val="en-GB" w:eastAsia="en-GB"/>
        </w:rPr>
        <w:tab/>
      </w:r>
      <w:r>
        <w:t>Responsibilities</w:t>
      </w:r>
      <w:r>
        <w:tab/>
      </w:r>
      <w:r>
        <w:fldChar w:fldCharType="begin"/>
      </w:r>
      <w:r>
        <w:instrText xml:space="preserve"> PAGEREF _Toc42801873 \h </w:instrText>
      </w:r>
      <w:r>
        <w:fldChar w:fldCharType="separate"/>
      </w:r>
      <w:r>
        <w:t>2</w:t>
      </w:r>
      <w:r>
        <w:fldChar w:fldCharType="end"/>
      </w:r>
    </w:p>
    <w:p w14:paraId="10B0F95D" w14:textId="77777777" w:rsidR="00B25F23" w:rsidRDefault="00B25F23">
      <w:pPr>
        <w:pStyle w:val="TOC3"/>
        <w:tabs>
          <w:tab w:val="left" w:pos="1200"/>
        </w:tabs>
        <w:rPr>
          <w:rFonts w:eastAsiaTheme="minorEastAsia" w:cstheme="minorBidi"/>
          <w:i w:val="0"/>
          <w:lang w:val="en-GB" w:eastAsia="en-GB"/>
        </w:rPr>
      </w:pPr>
      <w:r>
        <w:t>1.3.2</w:t>
      </w:r>
      <w:r>
        <w:rPr>
          <w:rFonts w:eastAsiaTheme="minorEastAsia" w:cstheme="minorBidi"/>
          <w:i w:val="0"/>
          <w:lang w:val="en-GB" w:eastAsia="en-GB"/>
        </w:rPr>
        <w:tab/>
      </w:r>
      <w:r>
        <w:t>Developers</w:t>
      </w:r>
      <w:r>
        <w:tab/>
      </w:r>
      <w:r>
        <w:fldChar w:fldCharType="begin"/>
      </w:r>
      <w:r>
        <w:instrText xml:space="preserve"> PAGEREF _Toc42801874 \h </w:instrText>
      </w:r>
      <w:r>
        <w:fldChar w:fldCharType="separate"/>
      </w:r>
      <w:r>
        <w:t>2</w:t>
      </w:r>
      <w:r>
        <w:fldChar w:fldCharType="end"/>
      </w:r>
    </w:p>
    <w:p w14:paraId="705B2991" w14:textId="77777777" w:rsidR="00B25F23" w:rsidRDefault="00B25F23">
      <w:pPr>
        <w:pStyle w:val="TOC4"/>
        <w:tabs>
          <w:tab w:val="left" w:pos="1400"/>
        </w:tabs>
        <w:rPr>
          <w:rFonts w:eastAsiaTheme="minorEastAsia" w:cstheme="minorBidi"/>
          <w:sz w:val="22"/>
          <w:lang w:val="en-GB" w:eastAsia="en-GB"/>
        </w:rPr>
      </w:pPr>
      <w:r>
        <w:t>1.3.2.1</w:t>
      </w:r>
      <w:r>
        <w:rPr>
          <w:rFonts w:eastAsiaTheme="minorEastAsia" w:cstheme="minorBidi"/>
          <w:sz w:val="22"/>
          <w:lang w:val="en-GB" w:eastAsia="en-GB"/>
        </w:rPr>
        <w:tab/>
      </w:r>
      <w:r>
        <w:t>Responsibilities</w:t>
      </w:r>
      <w:r>
        <w:tab/>
      </w:r>
      <w:r>
        <w:fldChar w:fldCharType="begin"/>
      </w:r>
      <w:r>
        <w:instrText xml:space="preserve"> PAGEREF _Toc42801875 \h </w:instrText>
      </w:r>
      <w:r>
        <w:fldChar w:fldCharType="separate"/>
      </w:r>
      <w:r>
        <w:t>2</w:t>
      </w:r>
      <w:r>
        <w:fldChar w:fldCharType="end"/>
      </w:r>
    </w:p>
    <w:p w14:paraId="74569622" w14:textId="77777777" w:rsidR="00B25F23" w:rsidRDefault="00B25F23">
      <w:pPr>
        <w:pStyle w:val="TOC1"/>
        <w:tabs>
          <w:tab w:val="left" w:pos="400"/>
        </w:tabs>
        <w:rPr>
          <w:rFonts w:eastAsiaTheme="minorEastAsia" w:cstheme="minorBidi"/>
          <w:b w:val="0"/>
          <w:caps w:val="0"/>
          <w:lang w:val="en-GB" w:eastAsia="en-GB"/>
        </w:rPr>
      </w:pPr>
      <w:r>
        <w:t>2</w:t>
      </w:r>
      <w:r>
        <w:rPr>
          <w:rFonts w:eastAsiaTheme="minorEastAsia" w:cstheme="minorBidi"/>
          <w:b w:val="0"/>
          <w:caps w:val="0"/>
          <w:lang w:val="en-GB" w:eastAsia="en-GB"/>
        </w:rPr>
        <w:tab/>
      </w:r>
      <w:r>
        <w:t>Test Methodology</w:t>
      </w:r>
      <w:r>
        <w:tab/>
      </w:r>
      <w:r>
        <w:fldChar w:fldCharType="begin"/>
      </w:r>
      <w:r>
        <w:instrText xml:space="preserve"> PAGEREF _Toc42801876 \h </w:instrText>
      </w:r>
      <w:r>
        <w:fldChar w:fldCharType="separate"/>
      </w:r>
      <w:r>
        <w:t>3</w:t>
      </w:r>
      <w:r>
        <w:fldChar w:fldCharType="end"/>
      </w:r>
    </w:p>
    <w:p w14:paraId="38CA9D4C" w14:textId="77777777" w:rsidR="00B25F23" w:rsidRDefault="00B25F23">
      <w:pPr>
        <w:pStyle w:val="TOC2"/>
        <w:tabs>
          <w:tab w:val="left" w:pos="800"/>
        </w:tabs>
        <w:rPr>
          <w:rFonts w:eastAsiaTheme="minorEastAsia" w:cstheme="minorBidi"/>
          <w:smallCaps w:val="0"/>
          <w:lang w:val="en-GB" w:eastAsia="en-GB"/>
        </w:rPr>
      </w:pPr>
      <w:r>
        <w:t>2.1</w:t>
      </w:r>
      <w:r>
        <w:rPr>
          <w:rFonts w:eastAsiaTheme="minorEastAsia" w:cstheme="minorBidi"/>
          <w:smallCaps w:val="0"/>
          <w:lang w:val="en-GB" w:eastAsia="en-GB"/>
        </w:rPr>
        <w:tab/>
      </w:r>
      <w:r>
        <w:t>Overview</w:t>
      </w:r>
      <w:r>
        <w:tab/>
      </w:r>
      <w:r>
        <w:fldChar w:fldCharType="begin"/>
      </w:r>
      <w:r>
        <w:instrText xml:space="preserve"> PAGEREF _Toc42801877 \h </w:instrText>
      </w:r>
      <w:r>
        <w:fldChar w:fldCharType="separate"/>
      </w:r>
      <w:r>
        <w:t>3</w:t>
      </w:r>
      <w:r>
        <w:fldChar w:fldCharType="end"/>
      </w:r>
    </w:p>
    <w:p w14:paraId="50014BB1" w14:textId="77777777" w:rsidR="00B25F23" w:rsidRDefault="00B25F23">
      <w:pPr>
        <w:pStyle w:val="TOC2"/>
        <w:tabs>
          <w:tab w:val="left" w:pos="800"/>
        </w:tabs>
        <w:rPr>
          <w:rFonts w:eastAsiaTheme="minorEastAsia" w:cstheme="minorBidi"/>
          <w:smallCaps w:val="0"/>
          <w:lang w:val="en-GB" w:eastAsia="en-GB"/>
        </w:rPr>
      </w:pPr>
      <w:r>
        <w:t>2.2</w:t>
      </w:r>
      <w:r>
        <w:rPr>
          <w:rFonts w:eastAsiaTheme="minorEastAsia" w:cstheme="minorBidi"/>
          <w:smallCaps w:val="0"/>
          <w:lang w:val="en-GB" w:eastAsia="en-GB"/>
        </w:rPr>
        <w:tab/>
      </w:r>
      <w:r>
        <w:t>Test Levels</w:t>
      </w:r>
      <w:r>
        <w:tab/>
      </w:r>
      <w:r>
        <w:fldChar w:fldCharType="begin"/>
      </w:r>
      <w:r>
        <w:instrText xml:space="preserve"> PAGEREF _Toc42801878 \h </w:instrText>
      </w:r>
      <w:r>
        <w:fldChar w:fldCharType="separate"/>
      </w:r>
      <w:r>
        <w:t>3</w:t>
      </w:r>
      <w:r>
        <w:fldChar w:fldCharType="end"/>
      </w:r>
    </w:p>
    <w:p w14:paraId="5CC1B265" w14:textId="77777777" w:rsidR="00B25F23" w:rsidRDefault="00B25F23">
      <w:pPr>
        <w:pStyle w:val="TOC3"/>
        <w:tabs>
          <w:tab w:val="left" w:pos="1200"/>
        </w:tabs>
        <w:rPr>
          <w:rFonts w:eastAsiaTheme="minorEastAsia" w:cstheme="minorBidi"/>
          <w:i w:val="0"/>
          <w:lang w:val="en-GB" w:eastAsia="en-GB"/>
        </w:rPr>
      </w:pPr>
      <w:r>
        <w:t>2.2.1</w:t>
      </w:r>
      <w:r>
        <w:rPr>
          <w:rFonts w:eastAsiaTheme="minorEastAsia" w:cstheme="minorBidi"/>
          <w:i w:val="0"/>
          <w:lang w:val="en-GB" w:eastAsia="en-GB"/>
        </w:rPr>
        <w:tab/>
      </w:r>
      <w:r>
        <w:t>Use Case Testing</w:t>
      </w:r>
      <w:r>
        <w:tab/>
      </w:r>
      <w:r>
        <w:fldChar w:fldCharType="begin"/>
      </w:r>
      <w:r>
        <w:instrText xml:space="preserve"> PAGEREF _Toc42801879 \h </w:instrText>
      </w:r>
      <w:r>
        <w:fldChar w:fldCharType="separate"/>
      </w:r>
      <w:r>
        <w:t>3</w:t>
      </w:r>
      <w:r>
        <w:fldChar w:fldCharType="end"/>
      </w:r>
    </w:p>
    <w:p w14:paraId="0DE5B884" w14:textId="77777777" w:rsidR="00B25F23" w:rsidRDefault="00B25F23">
      <w:pPr>
        <w:pStyle w:val="TOC2"/>
        <w:tabs>
          <w:tab w:val="left" w:pos="800"/>
        </w:tabs>
        <w:rPr>
          <w:rFonts w:eastAsiaTheme="minorEastAsia" w:cstheme="minorBidi"/>
          <w:smallCaps w:val="0"/>
          <w:lang w:val="en-GB" w:eastAsia="en-GB"/>
        </w:rPr>
      </w:pPr>
      <w:r>
        <w:t>2.3</w:t>
      </w:r>
      <w:r>
        <w:rPr>
          <w:rFonts w:eastAsiaTheme="minorEastAsia" w:cstheme="minorBidi"/>
          <w:smallCaps w:val="0"/>
          <w:lang w:val="en-GB" w:eastAsia="en-GB"/>
        </w:rPr>
        <w:tab/>
      </w:r>
      <w:r>
        <w:t>Bug Triage</w:t>
      </w:r>
      <w:r>
        <w:tab/>
      </w:r>
      <w:r>
        <w:fldChar w:fldCharType="begin"/>
      </w:r>
      <w:r>
        <w:instrText xml:space="preserve"> PAGEREF _Toc42801880 \h </w:instrText>
      </w:r>
      <w:r>
        <w:fldChar w:fldCharType="separate"/>
      </w:r>
      <w:r>
        <w:t>3</w:t>
      </w:r>
      <w:r>
        <w:fldChar w:fldCharType="end"/>
      </w:r>
    </w:p>
    <w:p w14:paraId="40E4620A" w14:textId="77777777" w:rsidR="00B25F23" w:rsidRDefault="00B25F23">
      <w:pPr>
        <w:pStyle w:val="TOC3"/>
        <w:tabs>
          <w:tab w:val="left" w:pos="1200"/>
        </w:tabs>
        <w:rPr>
          <w:rFonts w:eastAsiaTheme="minorEastAsia" w:cstheme="minorBidi"/>
          <w:i w:val="0"/>
          <w:lang w:val="en-GB" w:eastAsia="en-GB"/>
        </w:rPr>
      </w:pPr>
      <w:r>
        <w:t>2.3.1</w:t>
      </w:r>
      <w:r>
        <w:rPr>
          <w:rFonts w:eastAsiaTheme="minorEastAsia" w:cstheme="minorBidi"/>
          <w:i w:val="0"/>
          <w:lang w:val="en-GB" w:eastAsia="en-GB"/>
        </w:rPr>
        <w:tab/>
      </w:r>
      <w:r>
        <w:t>Confirm new bugs</w:t>
      </w:r>
      <w:r>
        <w:tab/>
      </w:r>
      <w:r>
        <w:fldChar w:fldCharType="begin"/>
      </w:r>
      <w:r>
        <w:instrText xml:space="preserve"> PAGEREF _Toc42801881 \h </w:instrText>
      </w:r>
      <w:r>
        <w:fldChar w:fldCharType="separate"/>
      </w:r>
      <w:r>
        <w:t>3</w:t>
      </w:r>
      <w:r>
        <w:fldChar w:fldCharType="end"/>
      </w:r>
    </w:p>
    <w:p w14:paraId="1491FB6B" w14:textId="77777777" w:rsidR="00B25F23" w:rsidRDefault="00B25F23">
      <w:pPr>
        <w:pStyle w:val="TOC3"/>
        <w:tabs>
          <w:tab w:val="left" w:pos="1200"/>
        </w:tabs>
        <w:rPr>
          <w:rFonts w:eastAsiaTheme="minorEastAsia" w:cstheme="minorBidi"/>
          <w:i w:val="0"/>
          <w:lang w:val="en-GB" w:eastAsia="en-GB"/>
        </w:rPr>
      </w:pPr>
      <w:r>
        <w:t>2.3.2</w:t>
      </w:r>
      <w:r>
        <w:rPr>
          <w:rFonts w:eastAsiaTheme="minorEastAsia" w:cstheme="minorBidi"/>
          <w:i w:val="0"/>
          <w:lang w:val="en-GB" w:eastAsia="en-GB"/>
        </w:rPr>
        <w:tab/>
      </w:r>
      <w:r>
        <w:t>Prioritise confirmed bugs</w:t>
      </w:r>
      <w:r>
        <w:tab/>
      </w:r>
      <w:r>
        <w:fldChar w:fldCharType="begin"/>
      </w:r>
      <w:r>
        <w:instrText xml:space="preserve"> PAGEREF _Toc42801882 \h </w:instrText>
      </w:r>
      <w:r>
        <w:fldChar w:fldCharType="separate"/>
      </w:r>
      <w:r>
        <w:t>3</w:t>
      </w:r>
      <w:r>
        <w:fldChar w:fldCharType="end"/>
      </w:r>
    </w:p>
    <w:p w14:paraId="3F66ECEC" w14:textId="77777777" w:rsidR="00B25F23" w:rsidRDefault="00B25F23">
      <w:pPr>
        <w:pStyle w:val="TOC3"/>
        <w:tabs>
          <w:tab w:val="left" w:pos="1200"/>
        </w:tabs>
        <w:rPr>
          <w:rFonts w:eastAsiaTheme="minorEastAsia" w:cstheme="minorBidi"/>
          <w:i w:val="0"/>
          <w:lang w:val="en-GB" w:eastAsia="en-GB"/>
        </w:rPr>
      </w:pPr>
      <w:r>
        <w:t>2.3.3</w:t>
      </w:r>
      <w:r>
        <w:rPr>
          <w:rFonts w:eastAsiaTheme="minorEastAsia" w:cstheme="minorBidi"/>
          <w:i w:val="0"/>
          <w:lang w:val="en-GB" w:eastAsia="en-GB"/>
        </w:rPr>
        <w:tab/>
      </w:r>
      <w:r>
        <w:t>Solve inconsistencies</w:t>
      </w:r>
      <w:r>
        <w:tab/>
      </w:r>
      <w:r>
        <w:fldChar w:fldCharType="begin"/>
      </w:r>
      <w:r>
        <w:instrText xml:space="preserve"> PAGEREF _Toc42801883 \h </w:instrText>
      </w:r>
      <w:r>
        <w:fldChar w:fldCharType="separate"/>
      </w:r>
      <w:r>
        <w:t>3</w:t>
      </w:r>
      <w:r>
        <w:fldChar w:fldCharType="end"/>
      </w:r>
    </w:p>
    <w:p w14:paraId="6A9BE449" w14:textId="77777777" w:rsidR="00B25F23" w:rsidRDefault="00B25F23">
      <w:pPr>
        <w:pStyle w:val="TOC3"/>
        <w:tabs>
          <w:tab w:val="left" w:pos="1200"/>
        </w:tabs>
        <w:rPr>
          <w:rFonts w:eastAsiaTheme="minorEastAsia" w:cstheme="minorBidi"/>
          <w:i w:val="0"/>
          <w:lang w:val="en-GB" w:eastAsia="en-GB"/>
        </w:rPr>
      </w:pPr>
      <w:r>
        <w:t>2.3.4</w:t>
      </w:r>
      <w:r>
        <w:rPr>
          <w:rFonts w:eastAsiaTheme="minorEastAsia" w:cstheme="minorBidi"/>
          <w:i w:val="0"/>
          <w:lang w:val="en-GB" w:eastAsia="en-GB"/>
        </w:rPr>
        <w:tab/>
      </w:r>
      <w:r>
        <w:t>Review stale/in-progress bugs</w:t>
      </w:r>
      <w:r>
        <w:tab/>
      </w:r>
      <w:r>
        <w:fldChar w:fldCharType="begin"/>
      </w:r>
      <w:r>
        <w:instrText xml:space="preserve"> PAGEREF _Toc42801884 \h </w:instrText>
      </w:r>
      <w:r>
        <w:fldChar w:fldCharType="separate"/>
      </w:r>
      <w:r>
        <w:t>3</w:t>
      </w:r>
      <w:r>
        <w:fldChar w:fldCharType="end"/>
      </w:r>
    </w:p>
    <w:p w14:paraId="7991BA74" w14:textId="77777777" w:rsidR="00B25F23" w:rsidRDefault="00B25F23">
      <w:pPr>
        <w:pStyle w:val="TOC3"/>
        <w:tabs>
          <w:tab w:val="left" w:pos="1200"/>
        </w:tabs>
        <w:rPr>
          <w:rFonts w:eastAsiaTheme="minorEastAsia" w:cstheme="minorBidi"/>
          <w:i w:val="0"/>
          <w:lang w:val="en-GB" w:eastAsia="en-GB"/>
        </w:rPr>
      </w:pPr>
      <w:r>
        <w:t>2.3.5</w:t>
      </w:r>
      <w:r>
        <w:rPr>
          <w:rFonts w:eastAsiaTheme="minorEastAsia" w:cstheme="minorBidi"/>
          <w:i w:val="0"/>
          <w:lang w:val="en-GB" w:eastAsia="en-GB"/>
        </w:rPr>
        <w:tab/>
      </w:r>
      <w:r>
        <w:t>Review prioritised bugs</w:t>
      </w:r>
      <w:r>
        <w:tab/>
      </w:r>
      <w:r>
        <w:fldChar w:fldCharType="begin"/>
      </w:r>
      <w:r>
        <w:instrText xml:space="preserve"> PAGEREF _Toc42801885 \h </w:instrText>
      </w:r>
      <w:r>
        <w:fldChar w:fldCharType="separate"/>
      </w:r>
      <w:r>
        <w:t>3</w:t>
      </w:r>
      <w:r>
        <w:fldChar w:fldCharType="end"/>
      </w:r>
    </w:p>
    <w:p w14:paraId="66AAF098" w14:textId="77777777" w:rsidR="00B25F23" w:rsidRDefault="00B25F23">
      <w:pPr>
        <w:pStyle w:val="TOC2"/>
        <w:tabs>
          <w:tab w:val="left" w:pos="800"/>
        </w:tabs>
        <w:rPr>
          <w:rFonts w:eastAsiaTheme="minorEastAsia" w:cstheme="minorBidi"/>
          <w:smallCaps w:val="0"/>
          <w:lang w:val="en-GB" w:eastAsia="en-GB"/>
        </w:rPr>
      </w:pPr>
      <w:r>
        <w:t>2.4</w:t>
      </w:r>
      <w:r>
        <w:rPr>
          <w:rFonts w:eastAsiaTheme="minorEastAsia" w:cstheme="minorBidi"/>
          <w:smallCaps w:val="0"/>
          <w:lang w:val="en-GB" w:eastAsia="en-GB"/>
        </w:rPr>
        <w:tab/>
      </w:r>
      <w:r>
        <w:t>Suspension Criteria and Resumption Requirements</w:t>
      </w:r>
      <w:r>
        <w:tab/>
      </w:r>
      <w:r>
        <w:fldChar w:fldCharType="begin"/>
      </w:r>
      <w:r>
        <w:instrText xml:space="preserve"> PAGEREF _Toc42801886 \h </w:instrText>
      </w:r>
      <w:r>
        <w:fldChar w:fldCharType="separate"/>
      </w:r>
      <w:r>
        <w:t>5</w:t>
      </w:r>
      <w:r>
        <w:fldChar w:fldCharType="end"/>
      </w:r>
    </w:p>
    <w:p w14:paraId="46DCEC2F" w14:textId="77777777" w:rsidR="00B25F23" w:rsidRDefault="00B25F23">
      <w:pPr>
        <w:pStyle w:val="TOC3"/>
        <w:tabs>
          <w:tab w:val="left" w:pos="1200"/>
        </w:tabs>
        <w:rPr>
          <w:rFonts w:eastAsiaTheme="minorEastAsia" w:cstheme="minorBidi"/>
          <w:i w:val="0"/>
          <w:lang w:val="en-GB" w:eastAsia="en-GB"/>
        </w:rPr>
      </w:pPr>
      <w:r>
        <w:t>2.4.1</w:t>
      </w:r>
      <w:r>
        <w:rPr>
          <w:rFonts w:eastAsiaTheme="minorEastAsia" w:cstheme="minorBidi"/>
          <w:i w:val="0"/>
          <w:lang w:val="en-GB" w:eastAsia="en-GB"/>
        </w:rPr>
        <w:tab/>
      </w:r>
      <w:r>
        <w:t>Suspension Criteria</w:t>
      </w:r>
      <w:r>
        <w:tab/>
      </w:r>
      <w:r>
        <w:fldChar w:fldCharType="begin"/>
      </w:r>
      <w:r>
        <w:instrText xml:space="preserve"> PAGEREF _Toc42801887 \h </w:instrText>
      </w:r>
      <w:r>
        <w:fldChar w:fldCharType="separate"/>
      </w:r>
      <w:r>
        <w:t>5</w:t>
      </w:r>
      <w:r>
        <w:fldChar w:fldCharType="end"/>
      </w:r>
    </w:p>
    <w:p w14:paraId="245D8F4F" w14:textId="77777777" w:rsidR="00B25F23" w:rsidRDefault="00B25F23">
      <w:pPr>
        <w:pStyle w:val="TOC3"/>
        <w:tabs>
          <w:tab w:val="left" w:pos="1200"/>
        </w:tabs>
        <w:rPr>
          <w:rFonts w:eastAsiaTheme="minorEastAsia" w:cstheme="minorBidi"/>
          <w:i w:val="0"/>
          <w:lang w:val="en-GB" w:eastAsia="en-GB"/>
        </w:rPr>
      </w:pPr>
      <w:r>
        <w:t>2.4.2</w:t>
      </w:r>
      <w:r>
        <w:rPr>
          <w:rFonts w:eastAsiaTheme="minorEastAsia" w:cstheme="minorBidi"/>
          <w:i w:val="0"/>
          <w:lang w:val="en-GB" w:eastAsia="en-GB"/>
        </w:rPr>
        <w:tab/>
      </w:r>
      <w:r>
        <w:t>Resumption Criteria</w:t>
      </w:r>
      <w:r>
        <w:tab/>
      </w:r>
      <w:r>
        <w:fldChar w:fldCharType="begin"/>
      </w:r>
      <w:r>
        <w:instrText xml:space="preserve"> PAGEREF _Toc42801888 \h </w:instrText>
      </w:r>
      <w:r>
        <w:fldChar w:fldCharType="separate"/>
      </w:r>
      <w:r>
        <w:t>5</w:t>
      </w:r>
      <w:r>
        <w:fldChar w:fldCharType="end"/>
      </w:r>
    </w:p>
    <w:p w14:paraId="344F8113" w14:textId="77777777" w:rsidR="00B25F23" w:rsidRDefault="00B25F23">
      <w:pPr>
        <w:pStyle w:val="TOC2"/>
        <w:tabs>
          <w:tab w:val="left" w:pos="800"/>
        </w:tabs>
        <w:rPr>
          <w:rFonts w:eastAsiaTheme="minorEastAsia" w:cstheme="minorBidi"/>
          <w:smallCaps w:val="0"/>
          <w:lang w:val="en-GB" w:eastAsia="en-GB"/>
        </w:rPr>
      </w:pPr>
      <w:r>
        <w:t>2.5</w:t>
      </w:r>
      <w:r>
        <w:rPr>
          <w:rFonts w:eastAsiaTheme="minorEastAsia" w:cstheme="minorBidi"/>
          <w:smallCaps w:val="0"/>
          <w:lang w:val="en-GB" w:eastAsia="en-GB"/>
        </w:rPr>
        <w:tab/>
      </w:r>
      <w:r>
        <w:t>Test Completeness</w:t>
      </w:r>
      <w:r>
        <w:tab/>
      </w:r>
      <w:r>
        <w:fldChar w:fldCharType="begin"/>
      </w:r>
      <w:r>
        <w:instrText xml:space="preserve"> PAGEREF _Toc42801889 \h </w:instrText>
      </w:r>
      <w:r>
        <w:fldChar w:fldCharType="separate"/>
      </w:r>
      <w:r>
        <w:t>5</w:t>
      </w:r>
      <w:r>
        <w:fldChar w:fldCharType="end"/>
      </w:r>
    </w:p>
    <w:p w14:paraId="6917724B" w14:textId="77777777" w:rsidR="00B25F23" w:rsidRDefault="00B25F23">
      <w:pPr>
        <w:pStyle w:val="TOC2"/>
        <w:tabs>
          <w:tab w:val="left" w:pos="800"/>
        </w:tabs>
        <w:rPr>
          <w:rFonts w:eastAsiaTheme="minorEastAsia" w:cstheme="minorBidi"/>
          <w:smallCaps w:val="0"/>
          <w:lang w:val="en-GB" w:eastAsia="en-GB"/>
        </w:rPr>
      </w:pPr>
      <w:r>
        <w:t>2.6</w:t>
      </w:r>
      <w:r>
        <w:rPr>
          <w:rFonts w:eastAsiaTheme="minorEastAsia" w:cstheme="minorBidi"/>
          <w:smallCaps w:val="0"/>
          <w:lang w:val="en-GB" w:eastAsia="en-GB"/>
        </w:rPr>
        <w:tab/>
      </w:r>
      <w:r>
        <w:t>Test Deliverables</w:t>
      </w:r>
      <w:r>
        <w:tab/>
      </w:r>
      <w:r>
        <w:fldChar w:fldCharType="begin"/>
      </w:r>
      <w:r>
        <w:instrText xml:space="preserve"> PAGEREF _Toc42801890 \h </w:instrText>
      </w:r>
      <w:r>
        <w:fldChar w:fldCharType="separate"/>
      </w:r>
      <w:r>
        <w:t>5</w:t>
      </w:r>
      <w:r>
        <w:fldChar w:fldCharType="end"/>
      </w:r>
    </w:p>
    <w:p w14:paraId="43889085" w14:textId="77777777" w:rsidR="00B25F23" w:rsidRDefault="00B25F23">
      <w:pPr>
        <w:pStyle w:val="TOC1"/>
        <w:tabs>
          <w:tab w:val="left" w:pos="400"/>
        </w:tabs>
        <w:rPr>
          <w:rFonts w:eastAsiaTheme="minorEastAsia" w:cstheme="minorBidi"/>
          <w:b w:val="0"/>
          <w:caps w:val="0"/>
          <w:lang w:val="en-GB" w:eastAsia="en-GB"/>
        </w:rPr>
      </w:pPr>
      <w:r>
        <w:t>3</w:t>
      </w:r>
      <w:r>
        <w:rPr>
          <w:rFonts w:eastAsiaTheme="minorEastAsia" w:cstheme="minorBidi"/>
          <w:b w:val="0"/>
          <w:caps w:val="0"/>
          <w:lang w:val="en-GB" w:eastAsia="en-GB"/>
        </w:rPr>
        <w:tab/>
      </w:r>
      <w:r>
        <w:t>Resource &amp; Environment Needs</w:t>
      </w:r>
      <w:r>
        <w:tab/>
      </w:r>
      <w:r>
        <w:fldChar w:fldCharType="begin"/>
      </w:r>
      <w:r>
        <w:instrText xml:space="preserve"> PAGEREF _Toc42801891 \h </w:instrText>
      </w:r>
      <w:r>
        <w:fldChar w:fldCharType="separate"/>
      </w:r>
      <w:r>
        <w:t>6</w:t>
      </w:r>
      <w:r>
        <w:fldChar w:fldCharType="end"/>
      </w:r>
    </w:p>
    <w:p w14:paraId="691D2005" w14:textId="77777777" w:rsidR="00B25F23" w:rsidRDefault="00B25F23">
      <w:pPr>
        <w:pStyle w:val="TOC2"/>
        <w:tabs>
          <w:tab w:val="left" w:pos="800"/>
        </w:tabs>
        <w:rPr>
          <w:rFonts w:eastAsiaTheme="minorEastAsia" w:cstheme="minorBidi"/>
          <w:smallCaps w:val="0"/>
          <w:lang w:val="en-GB" w:eastAsia="en-GB"/>
        </w:rPr>
      </w:pPr>
      <w:r>
        <w:t>3.1</w:t>
      </w:r>
      <w:r>
        <w:rPr>
          <w:rFonts w:eastAsiaTheme="minorEastAsia" w:cstheme="minorBidi"/>
          <w:smallCaps w:val="0"/>
          <w:lang w:val="en-GB" w:eastAsia="en-GB"/>
        </w:rPr>
        <w:tab/>
      </w:r>
      <w:r>
        <w:t>Testing Tools</w:t>
      </w:r>
      <w:r>
        <w:tab/>
      </w:r>
      <w:r>
        <w:fldChar w:fldCharType="begin"/>
      </w:r>
      <w:r>
        <w:instrText xml:space="preserve"> PAGEREF _Toc42801892 \h </w:instrText>
      </w:r>
      <w:r>
        <w:fldChar w:fldCharType="separate"/>
      </w:r>
      <w:r>
        <w:t>6</w:t>
      </w:r>
      <w:r>
        <w:fldChar w:fldCharType="end"/>
      </w:r>
    </w:p>
    <w:p w14:paraId="1D625AA0" w14:textId="77777777" w:rsidR="00B25F23" w:rsidRDefault="00B25F23">
      <w:pPr>
        <w:pStyle w:val="TOC2"/>
        <w:tabs>
          <w:tab w:val="left" w:pos="800"/>
        </w:tabs>
        <w:rPr>
          <w:rFonts w:eastAsiaTheme="minorEastAsia" w:cstheme="minorBidi"/>
          <w:smallCaps w:val="0"/>
          <w:lang w:val="en-GB" w:eastAsia="en-GB"/>
        </w:rPr>
      </w:pPr>
      <w:r>
        <w:t>3.2</w:t>
      </w:r>
      <w:r>
        <w:rPr>
          <w:rFonts w:eastAsiaTheme="minorEastAsia" w:cstheme="minorBidi"/>
          <w:smallCaps w:val="0"/>
          <w:lang w:val="en-GB" w:eastAsia="en-GB"/>
        </w:rPr>
        <w:tab/>
      </w:r>
      <w:r>
        <w:t>Test Environment</w:t>
      </w:r>
      <w:r>
        <w:tab/>
      </w:r>
      <w:r>
        <w:fldChar w:fldCharType="begin"/>
      </w:r>
      <w:r>
        <w:instrText xml:space="preserve"> PAGEREF _Toc42801893 \h </w:instrText>
      </w:r>
      <w:r>
        <w:fldChar w:fldCharType="separate"/>
      </w:r>
      <w:r>
        <w:t>6</w:t>
      </w:r>
      <w:r>
        <w:fldChar w:fldCharType="end"/>
      </w:r>
    </w:p>
    <w:p w14:paraId="613B7ACC" w14:textId="77777777" w:rsidR="00B25F23" w:rsidRDefault="00B25F23">
      <w:pPr>
        <w:pStyle w:val="TOC1"/>
        <w:tabs>
          <w:tab w:val="left" w:pos="400"/>
        </w:tabs>
        <w:rPr>
          <w:rFonts w:eastAsiaTheme="minorEastAsia" w:cstheme="minorBidi"/>
          <w:b w:val="0"/>
          <w:caps w:val="0"/>
          <w:lang w:val="en-GB" w:eastAsia="en-GB"/>
        </w:rPr>
      </w:pPr>
      <w:r>
        <w:t>4</w:t>
      </w:r>
      <w:r>
        <w:rPr>
          <w:rFonts w:eastAsiaTheme="minorEastAsia" w:cstheme="minorBidi"/>
          <w:b w:val="0"/>
          <w:caps w:val="0"/>
          <w:lang w:val="en-GB" w:eastAsia="en-GB"/>
        </w:rPr>
        <w:tab/>
      </w:r>
      <w:r>
        <w:t>Business Requirements</w:t>
      </w:r>
      <w:r>
        <w:tab/>
      </w:r>
      <w:r>
        <w:fldChar w:fldCharType="begin"/>
      </w:r>
      <w:r>
        <w:instrText xml:space="preserve"> PAGEREF _Toc42801894 \h </w:instrText>
      </w:r>
      <w:r>
        <w:fldChar w:fldCharType="separate"/>
      </w:r>
      <w:r>
        <w:t>7</w:t>
      </w:r>
      <w:r>
        <w:fldChar w:fldCharType="end"/>
      </w:r>
    </w:p>
    <w:p w14:paraId="41E2D9AC" w14:textId="77777777" w:rsidR="00B25F23" w:rsidRDefault="00B25F23">
      <w:pPr>
        <w:pStyle w:val="TOC2"/>
        <w:tabs>
          <w:tab w:val="left" w:pos="800"/>
        </w:tabs>
        <w:rPr>
          <w:rFonts w:eastAsiaTheme="minorEastAsia" w:cstheme="minorBidi"/>
          <w:smallCaps w:val="0"/>
          <w:lang w:val="en-GB" w:eastAsia="en-GB"/>
        </w:rPr>
      </w:pPr>
      <w:r>
        <w:t>4.1</w:t>
      </w:r>
      <w:r>
        <w:rPr>
          <w:rFonts w:eastAsiaTheme="minorEastAsia" w:cstheme="minorBidi"/>
          <w:smallCaps w:val="0"/>
          <w:lang w:val="en-GB" w:eastAsia="en-GB"/>
        </w:rPr>
        <w:tab/>
      </w:r>
      <w:r>
        <w:t>Business Requirement Identifcation</w:t>
      </w:r>
      <w:r>
        <w:tab/>
      </w:r>
      <w:r>
        <w:fldChar w:fldCharType="begin"/>
      </w:r>
      <w:r>
        <w:instrText xml:space="preserve"> PAGEREF _Toc42801895 \h </w:instrText>
      </w:r>
      <w:r>
        <w:fldChar w:fldCharType="separate"/>
      </w:r>
      <w:r>
        <w:t>7</w:t>
      </w:r>
      <w:r>
        <w:fldChar w:fldCharType="end"/>
      </w:r>
    </w:p>
    <w:p w14:paraId="36C57519" w14:textId="77777777" w:rsidR="00B25F23" w:rsidRDefault="00B25F23">
      <w:pPr>
        <w:pStyle w:val="TOC2"/>
        <w:tabs>
          <w:tab w:val="left" w:pos="800"/>
        </w:tabs>
        <w:rPr>
          <w:rFonts w:eastAsiaTheme="minorEastAsia" w:cstheme="minorBidi"/>
          <w:smallCaps w:val="0"/>
          <w:lang w:val="en-GB" w:eastAsia="en-GB"/>
        </w:rPr>
      </w:pPr>
      <w:r>
        <w:t>4.2</w:t>
      </w:r>
      <w:r>
        <w:rPr>
          <w:rFonts w:eastAsiaTheme="minorEastAsia" w:cstheme="minorBidi"/>
          <w:smallCaps w:val="0"/>
          <w:lang w:val="en-GB" w:eastAsia="en-GB"/>
        </w:rPr>
        <w:tab/>
      </w:r>
      <w:r>
        <w:t>Requirements Traceability Matrix</w:t>
      </w:r>
      <w:r>
        <w:tab/>
      </w:r>
      <w:r>
        <w:fldChar w:fldCharType="begin"/>
      </w:r>
      <w:r>
        <w:instrText xml:space="preserve"> PAGEREF _Toc42801896 \h </w:instrText>
      </w:r>
      <w:r>
        <w:fldChar w:fldCharType="separate"/>
      </w:r>
      <w:r>
        <w:t>7</w:t>
      </w:r>
      <w:r>
        <w:fldChar w:fldCharType="end"/>
      </w:r>
    </w:p>
    <w:p w14:paraId="502A2336" w14:textId="77777777" w:rsidR="00B25F23" w:rsidRDefault="00B25F23">
      <w:pPr>
        <w:pStyle w:val="TOC1"/>
        <w:tabs>
          <w:tab w:val="left" w:pos="400"/>
        </w:tabs>
        <w:rPr>
          <w:rFonts w:eastAsiaTheme="minorEastAsia" w:cstheme="minorBidi"/>
          <w:b w:val="0"/>
          <w:caps w:val="0"/>
          <w:lang w:val="en-GB" w:eastAsia="en-GB"/>
        </w:rPr>
      </w:pPr>
      <w:r w:rsidRPr="0078741C">
        <w:rPr>
          <w:lang w:val="en-GB"/>
        </w:rPr>
        <w:t>5</w:t>
      </w:r>
      <w:r>
        <w:rPr>
          <w:rFonts w:eastAsiaTheme="minorEastAsia" w:cstheme="minorBidi"/>
          <w:b w:val="0"/>
          <w:caps w:val="0"/>
          <w:lang w:val="en-GB" w:eastAsia="en-GB"/>
        </w:rPr>
        <w:tab/>
      </w:r>
      <w:r w:rsidRPr="0078741C">
        <w:rPr>
          <w:lang w:val="en-GB"/>
        </w:rPr>
        <w:t>Test Cases</w:t>
      </w:r>
      <w:r>
        <w:tab/>
      </w:r>
      <w:r>
        <w:fldChar w:fldCharType="begin"/>
      </w:r>
      <w:r>
        <w:instrText xml:space="preserve"> PAGEREF _Toc42801897 \h </w:instrText>
      </w:r>
      <w:r>
        <w:fldChar w:fldCharType="separate"/>
      </w:r>
      <w:r>
        <w:t>8</w:t>
      </w:r>
      <w:r>
        <w:fldChar w:fldCharType="end"/>
      </w:r>
    </w:p>
    <w:p w14:paraId="7B95B45E" w14:textId="77777777" w:rsidR="00B25F23" w:rsidRDefault="00B25F23">
      <w:pPr>
        <w:pStyle w:val="TOC2"/>
        <w:tabs>
          <w:tab w:val="left" w:pos="800"/>
        </w:tabs>
        <w:rPr>
          <w:rFonts w:eastAsiaTheme="minorEastAsia" w:cstheme="minorBidi"/>
          <w:smallCaps w:val="0"/>
          <w:lang w:val="en-GB" w:eastAsia="en-GB"/>
        </w:rPr>
      </w:pPr>
      <w:r w:rsidRPr="0078741C">
        <w:rPr>
          <w:lang w:val="en-GB"/>
        </w:rPr>
        <w:t>5.1</w:t>
      </w:r>
      <w:r>
        <w:rPr>
          <w:rFonts w:eastAsiaTheme="minorEastAsia" w:cstheme="minorBidi"/>
          <w:smallCaps w:val="0"/>
          <w:lang w:val="en-GB" w:eastAsia="en-GB"/>
        </w:rPr>
        <w:tab/>
      </w:r>
      <w:r w:rsidRPr="0078741C">
        <w:rPr>
          <w:lang w:val="en-GB"/>
        </w:rPr>
        <w:t>Test Case Results Table</w:t>
      </w:r>
      <w:r>
        <w:tab/>
      </w:r>
      <w:r>
        <w:fldChar w:fldCharType="begin"/>
      </w:r>
      <w:r>
        <w:instrText xml:space="preserve"> PAGEREF _Toc42801898 \h </w:instrText>
      </w:r>
      <w:r>
        <w:fldChar w:fldCharType="separate"/>
      </w:r>
      <w:r>
        <w:t>8</w:t>
      </w:r>
      <w:r>
        <w:fldChar w:fldCharType="end"/>
      </w:r>
    </w:p>
    <w:p w14:paraId="39356D9D" w14:textId="77777777" w:rsidR="00B25F23" w:rsidRDefault="00B25F23">
      <w:pPr>
        <w:pStyle w:val="TOC2"/>
        <w:tabs>
          <w:tab w:val="left" w:pos="800"/>
        </w:tabs>
        <w:rPr>
          <w:rFonts w:eastAsiaTheme="minorEastAsia" w:cstheme="minorBidi"/>
          <w:smallCaps w:val="0"/>
          <w:lang w:val="en-GB" w:eastAsia="en-GB"/>
        </w:rPr>
      </w:pPr>
      <w:r w:rsidRPr="0078741C">
        <w:rPr>
          <w:lang w:val="en-GB"/>
        </w:rPr>
        <w:t>5.2</w:t>
      </w:r>
      <w:r>
        <w:rPr>
          <w:rFonts w:eastAsiaTheme="minorEastAsia" w:cstheme="minorBidi"/>
          <w:smallCaps w:val="0"/>
          <w:lang w:val="en-GB" w:eastAsia="en-GB"/>
        </w:rPr>
        <w:tab/>
      </w:r>
      <w:r w:rsidRPr="0078741C">
        <w:rPr>
          <w:lang w:val="en-GB"/>
        </w:rPr>
        <w:t>Test Case Screenshots</w:t>
      </w:r>
      <w:r>
        <w:tab/>
      </w:r>
      <w:r>
        <w:fldChar w:fldCharType="begin"/>
      </w:r>
      <w:r>
        <w:instrText xml:space="preserve"> PAGEREF _Toc42801899 \h </w:instrText>
      </w:r>
      <w:r>
        <w:fldChar w:fldCharType="separate"/>
      </w:r>
      <w:r>
        <w:t>10</w:t>
      </w:r>
      <w:r>
        <w:fldChar w:fldCharType="end"/>
      </w:r>
    </w:p>
    <w:p w14:paraId="51BAF66D" w14:textId="77777777" w:rsidR="00B25F23" w:rsidRDefault="00B25F23">
      <w:pPr>
        <w:pStyle w:val="TOC1"/>
        <w:tabs>
          <w:tab w:val="left" w:pos="400"/>
        </w:tabs>
        <w:rPr>
          <w:rFonts w:eastAsiaTheme="minorEastAsia" w:cstheme="minorBidi"/>
          <w:b w:val="0"/>
          <w:caps w:val="0"/>
          <w:lang w:val="en-GB" w:eastAsia="en-GB"/>
        </w:rPr>
      </w:pPr>
      <w:r>
        <w:t>6</w:t>
      </w:r>
      <w:r>
        <w:rPr>
          <w:rFonts w:eastAsiaTheme="minorEastAsia" w:cstheme="minorBidi"/>
          <w:b w:val="0"/>
          <w:caps w:val="0"/>
          <w:lang w:val="en-GB" w:eastAsia="en-GB"/>
        </w:rPr>
        <w:tab/>
      </w:r>
      <w:r>
        <w:t>Terms/Acronyms</w:t>
      </w:r>
      <w:r>
        <w:tab/>
      </w:r>
      <w:r>
        <w:fldChar w:fldCharType="begin"/>
      </w:r>
      <w:r>
        <w:instrText xml:space="preserve"> PAGEREF _Toc42801900 \h </w:instrText>
      </w:r>
      <w:r>
        <w:fldChar w:fldCharType="separate"/>
      </w:r>
      <w:r>
        <w:t>23</w:t>
      </w:r>
      <w:r>
        <w:fldChar w:fldCharType="end"/>
      </w:r>
    </w:p>
    <w:p w14:paraId="0C8C9E00" w14:textId="77777777" w:rsidR="00B25F23" w:rsidRPr="009F7358" w:rsidRDefault="00B25F23" w:rsidP="00C53B0E">
      <w:r w:rsidRPr="009F7358">
        <w:fldChar w:fldCharType="end"/>
      </w:r>
    </w:p>
    <w:p w14:paraId="099616C8" w14:textId="77777777" w:rsidR="00B25F23" w:rsidRPr="009F7358" w:rsidRDefault="00B25F23" w:rsidP="00C53B0E"/>
    <w:p w14:paraId="5DF4B3A5" w14:textId="77777777" w:rsidR="00B25F23" w:rsidRDefault="00B25F23" w:rsidP="00C53B0E">
      <w:pPr>
        <w:sectPr w:rsidR="00B25F23" w:rsidSect="00CA36D2">
          <w:footerReference w:type="default" r:id="rId9"/>
          <w:footerReference w:type="first" r:id="rId10"/>
          <w:pgSz w:w="12240" w:h="15840" w:code="1"/>
          <w:pgMar w:top="1440" w:right="1440" w:bottom="1440" w:left="1440" w:header="720" w:footer="720" w:gutter="0"/>
          <w:pgNumType w:start="0"/>
          <w:cols w:space="720"/>
          <w:titlePg/>
        </w:sectPr>
      </w:pPr>
    </w:p>
    <w:p w14:paraId="0F9CBB9A" w14:textId="77777777" w:rsidR="00B25F23" w:rsidRPr="009F7358" w:rsidRDefault="00B25F23" w:rsidP="00B25F23">
      <w:pPr>
        <w:pStyle w:val="Heading1"/>
      </w:pPr>
      <w:bookmarkStart w:id="0" w:name="_Toc42801866"/>
      <w:r w:rsidRPr="009F7358">
        <w:lastRenderedPageBreak/>
        <w:t>Introduction</w:t>
      </w:r>
      <w:bookmarkEnd w:id="0"/>
      <w:r w:rsidRPr="009F7358">
        <w:tab/>
      </w:r>
    </w:p>
    <w:p w14:paraId="0AD5C3B0" w14:textId="77777777" w:rsidR="00B25F23" w:rsidRPr="00E73C73" w:rsidRDefault="00B25F23" w:rsidP="00E73C73">
      <w:pPr>
        <w:rPr>
          <w:color w:val="0D0D0D" w:themeColor="text1" w:themeTint="F2"/>
        </w:rPr>
      </w:pPr>
      <w:r w:rsidRPr="00E73C73">
        <w:rPr>
          <w:color w:val="0D0D0D" w:themeColor="text1" w:themeTint="F2"/>
        </w:rPr>
        <w:t>This document outlines the procedures, strategies and other details regarding the testing phase of the current sprint. This document will define the scope of the test process, the roles of the team and the hardware/software required.</w:t>
      </w:r>
    </w:p>
    <w:p w14:paraId="45C0E804" w14:textId="77777777" w:rsidR="00B25F23" w:rsidRPr="009F7358" w:rsidRDefault="00B25F23" w:rsidP="00C53B0E"/>
    <w:p w14:paraId="1491BA52" w14:textId="77777777" w:rsidR="00B25F23" w:rsidRDefault="00B25F23" w:rsidP="00B25F23">
      <w:pPr>
        <w:pStyle w:val="Heading2"/>
      </w:pPr>
      <w:r w:rsidRPr="009F7358">
        <w:t xml:space="preserve"> </w:t>
      </w:r>
      <w:bookmarkStart w:id="1" w:name="_Toc42801867"/>
      <w:r w:rsidRPr="009F7358">
        <w:t>Scope</w:t>
      </w:r>
      <w:bookmarkEnd w:id="1"/>
    </w:p>
    <w:p w14:paraId="35A59F9A" w14:textId="77777777" w:rsidR="00B25F23" w:rsidRDefault="00B25F23" w:rsidP="00B25F23">
      <w:pPr>
        <w:pStyle w:val="Heading3"/>
      </w:pPr>
      <w:bookmarkStart w:id="2" w:name="_Toc42801868"/>
      <w:r w:rsidRPr="00BE29F7">
        <w:t>In Scope</w:t>
      </w:r>
      <w:bookmarkEnd w:id="2"/>
    </w:p>
    <w:p w14:paraId="2DE8992F" w14:textId="77777777" w:rsidR="00B25F23" w:rsidRDefault="00B25F23" w:rsidP="004E19FD">
      <w:r>
        <w:t>The following items will be included during the testing phase:</w:t>
      </w:r>
    </w:p>
    <w:p w14:paraId="4F49696E" w14:textId="65B064E1" w:rsidR="00B25F23" w:rsidRDefault="00B25F23" w:rsidP="00D86E5F"/>
    <w:p w14:paraId="23F442E5" w14:textId="513CCD77" w:rsidR="000B6A3A" w:rsidRPr="00D86E5F" w:rsidRDefault="00D86E5F" w:rsidP="00D86E5F">
      <w:pPr>
        <w:pStyle w:val="ListParagraph"/>
        <w:numPr>
          <w:ilvl w:val="0"/>
          <w:numId w:val="12"/>
        </w:numPr>
      </w:pPr>
      <w:r w:rsidRPr="00D86E5F">
        <w:rPr>
          <w:lang w:val="en-AU" w:eastAsia="en-AU"/>
        </w:rPr>
        <w:t xml:space="preserve">WCAG </w:t>
      </w:r>
      <w:r>
        <w:rPr>
          <w:lang w:val="en-AU" w:eastAsia="en-AU"/>
        </w:rPr>
        <w:t xml:space="preserve">has </w:t>
      </w:r>
      <w:r w:rsidRPr="00D86E5F">
        <w:rPr>
          <w:lang w:val="en-AU" w:eastAsia="en-AU"/>
        </w:rPr>
        <w:t>implemented</w:t>
      </w:r>
      <w:r>
        <w:rPr>
          <w:lang w:val="en-AU" w:eastAsia="en-AU"/>
        </w:rPr>
        <w:t>.</w:t>
      </w:r>
    </w:p>
    <w:p w14:paraId="082158A4" w14:textId="65646C92" w:rsidR="00D86E5F" w:rsidRDefault="00D86E5F" w:rsidP="00D86E5F">
      <w:pPr>
        <w:pStyle w:val="ListParagraph"/>
        <w:numPr>
          <w:ilvl w:val="1"/>
          <w:numId w:val="12"/>
        </w:numPr>
      </w:pPr>
      <w:r>
        <w:t>Perceivable</w:t>
      </w:r>
    </w:p>
    <w:p w14:paraId="58A600EB" w14:textId="2C8BEF23" w:rsidR="00D86E5F" w:rsidRDefault="00D86E5F" w:rsidP="00D86E5F">
      <w:pPr>
        <w:pStyle w:val="ListParagraph"/>
        <w:numPr>
          <w:ilvl w:val="1"/>
          <w:numId w:val="12"/>
        </w:numPr>
      </w:pPr>
      <w:r>
        <w:t>Operable</w:t>
      </w:r>
    </w:p>
    <w:p w14:paraId="0F61E9AF" w14:textId="51F758AE" w:rsidR="00D86E5F" w:rsidRDefault="00D86E5F" w:rsidP="00D86E5F">
      <w:pPr>
        <w:pStyle w:val="ListParagraph"/>
        <w:numPr>
          <w:ilvl w:val="1"/>
          <w:numId w:val="12"/>
        </w:numPr>
      </w:pPr>
      <w:r>
        <w:t>Understandable</w:t>
      </w:r>
    </w:p>
    <w:p w14:paraId="1911EFB1" w14:textId="49F08C73" w:rsidR="00D86E5F" w:rsidRDefault="00D86E5F" w:rsidP="00D86E5F">
      <w:pPr>
        <w:pStyle w:val="ListParagraph"/>
        <w:numPr>
          <w:ilvl w:val="1"/>
          <w:numId w:val="12"/>
        </w:numPr>
      </w:pPr>
      <w:r>
        <w:t>Robust</w:t>
      </w:r>
    </w:p>
    <w:p w14:paraId="577D06A4" w14:textId="77777777" w:rsidR="00B25F23" w:rsidRPr="00BE29F7" w:rsidRDefault="00B25F23" w:rsidP="00B25F23">
      <w:pPr>
        <w:pStyle w:val="Heading3"/>
      </w:pPr>
      <w:bookmarkStart w:id="3" w:name="_Toc42801869"/>
      <w:r w:rsidRPr="00BE29F7">
        <w:t>Out of Scope</w:t>
      </w:r>
      <w:bookmarkEnd w:id="3"/>
    </w:p>
    <w:p w14:paraId="7274B6B0" w14:textId="77777777" w:rsidR="00B25F23" w:rsidRPr="009F7358" w:rsidRDefault="00B25F23" w:rsidP="00C53B0E"/>
    <w:p w14:paraId="02917A79" w14:textId="6B19EB0C" w:rsidR="00B25F23" w:rsidRDefault="00B25F23" w:rsidP="00C53B0E">
      <w:pPr>
        <w:rPr>
          <w:color w:val="000000" w:themeColor="text1"/>
        </w:rPr>
      </w:pPr>
      <w:r w:rsidRPr="005C59C5">
        <w:rPr>
          <w:color w:val="000000" w:themeColor="text1"/>
        </w:rPr>
        <w:t xml:space="preserve">Anything NOT outlined in the above scope section will NOT be tested. </w:t>
      </w:r>
    </w:p>
    <w:p w14:paraId="5C5B2DE2" w14:textId="77777777" w:rsidR="00D86E5F" w:rsidRPr="005C59C5" w:rsidRDefault="00D86E5F" w:rsidP="00C53B0E">
      <w:pPr>
        <w:rPr>
          <w:color w:val="000000" w:themeColor="text1"/>
        </w:rPr>
      </w:pPr>
    </w:p>
    <w:p w14:paraId="435C841B" w14:textId="77777777" w:rsidR="00D86E5F" w:rsidRDefault="00D86E5F">
      <w:pPr>
        <w:rPr>
          <w:rFonts w:ascii="Palatino Linotype" w:hAnsi="Palatino Linotype"/>
          <w:b/>
          <w:sz w:val="32"/>
        </w:rPr>
      </w:pPr>
      <w:bookmarkStart w:id="4" w:name="_Toc42801870"/>
      <w:r>
        <w:br w:type="page"/>
      </w:r>
    </w:p>
    <w:p w14:paraId="2214233D" w14:textId="48781F7B" w:rsidR="00B25F23" w:rsidRPr="009F7358" w:rsidRDefault="00B25F23" w:rsidP="00B25F23">
      <w:pPr>
        <w:pStyle w:val="Heading2"/>
      </w:pPr>
      <w:r w:rsidRPr="009F7358">
        <w:lastRenderedPageBreak/>
        <w:t>Quality Objective</w:t>
      </w:r>
      <w:bookmarkEnd w:id="4"/>
    </w:p>
    <w:p w14:paraId="7998A63D" w14:textId="77777777" w:rsidR="00B25F23" w:rsidRPr="009F7358" w:rsidRDefault="00B25F23" w:rsidP="00C53B0E"/>
    <w:p w14:paraId="3E9EA5B6" w14:textId="74EBA124" w:rsidR="00B25F23" w:rsidRDefault="00B25F23">
      <w:r>
        <w:t>The objective of testing this application is to ensure it satisfies all requirements (both functional and non-functional) and also meets the quality standards as defined by the client. Through rigorous testing patterns any bugs, issues and un-expected behaviour will be identified and corrected. This approach will help us to deliver a quality application as the final product that exceeds customer expectations.</w:t>
      </w:r>
    </w:p>
    <w:p w14:paraId="0E91D792" w14:textId="77777777" w:rsidR="00D86E5F" w:rsidRDefault="00D86E5F">
      <w:pPr>
        <w:rPr>
          <w:rFonts w:ascii="Palatino Linotype" w:hAnsi="Palatino Linotype"/>
          <w:b/>
          <w:sz w:val="32"/>
        </w:rPr>
      </w:pPr>
    </w:p>
    <w:p w14:paraId="67480929" w14:textId="77777777" w:rsidR="00B25F23" w:rsidRPr="009F7358" w:rsidRDefault="00B25F23" w:rsidP="00B25F23">
      <w:pPr>
        <w:pStyle w:val="Heading2"/>
      </w:pPr>
      <w:bookmarkStart w:id="5" w:name="_Toc42801871"/>
      <w:r w:rsidRPr="009F7358">
        <w:t>Roles and Responsibilities</w:t>
      </w:r>
      <w:bookmarkEnd w:id="5"/>
      <w:r w:rsidRPr="009F7358">
        <w:t xml:space="preserve"> </w:t>
      </w:r>
    </w:p>
    <w:p w14:paraId="51946620" w14:textId="77777777" w:rsidR="00B25F23" w:rsidRDefault="00B25F23" w:rsidP="00B25F23">
      <w:pPr>
        <w:pStyle w:val="Heading3"/>
      </w:pPr>
      <w:bookmarkStart w:id="6" w:name="_Toc42801872"/>
      <w:r>
        <w:t>Scrum Master:</w:t>
      </w:r>
      <w:bookmarkEnd w:id="6"/>
      <w:r>
        <w:t xml:space="preserve"> </w:t>
      </w:r>
    </w:p>
    <w:p w14:paraId="451EB99C" w14:textId="61C9B087" w:rsidR="00B25F23" w:rsidRDefault="00B25F23" w:rsidP="00C60223">
      <w:r>
        <w:t xml:space="preserve">The current scrum master is </w:t>
      </w:r>
      <w:r w:rsidR="000B6A3A">
        <w:t>Ben Royans</w:t>
      </w:r>
      <w:r>
        <w:t>.</w:t>
      </w:r>
    </w:p>
    <w:p w14:paraId="46C3634C" w14:textId="77777777" w:rsidR="00B25F23" w:rsidRPr="00C60223" w:rsidRDefault="00B25F23" w:rsidP="00C60223"/>
    <w:p w14:paraId="50C53B57" w14:textId="77777777" w:rsidR="00B25F23" w:rsidRDefault="00B25F23" w:rsidP="00B25F23">
      <w:pPr>
        <w:pStyle w:val="Heading4"/>
      </w:pPr>
      <w:bookmarkStart w:id="7" w:name="_Toc42801873"/>
      <w:r>
        <w:t>Responsibilities</w:t>
      </w:r>
      <w:bookmarkEnd w:id="7"/>
    </w:p>
    <w:p w14:paraId="7F61CDF9" w14:textId="3F36920D" w:rsidR="00FE7281" w:rsidRDefault="0027396F" w:rsidP="00FA2117">
      <w:pPr>
        <w:pStyle w:val="ListParagraph"/>
        <w:numPr>
          <w:ilvl w:val="0"/>
          <w:numId w:val="8"/>
        </w:numPr>
      </w:pPr>
      <w:r>
        <w:t>Implementing WCAG</w:t>
      </w:r>
    </w:p>
    <w:p w14:paraId="5B1BCB88" w14:textId="703CECDA" w:rsidR="00B25F23" w:rsidRDefault="0027396F" w:rsidP="00FA2117">
      <w:pPr>
        <w:pStyle w:val="ListParagraph"/>
        <w:numPr>
          <w:ilvl w:val="0"/>
          <w:numId w:val="8"/>
        </w:numPr>
      </w:pPr>
      <w:r>
        <w:t>Fixing Bugs / Issues</w:t>
      </w:r>
    </w:p>
    <w:p w14:paraId="6C57557D" w14:textId="7EDCBF53" w:rsidR="0027396F" w:rsidRDefault="0027396F" w:rsidP="00FA2117">
      <w:pPr>
        <w:pStyle w:val="ListParagraph"/>
        <w:numPr>
          <w:ilvl w:val="0"/>
          <w:numId w:val="8"/>
        </w:numPr>
      </w:pPr>
      <w:r>
        <w:t>Documentation</w:t>
      </w:r>
    </w:p>
    <w:p w14:paraId="545C02DC" w14:textId="77777777" w:rsidR="00B25F23" w:rsidRDefault="00B25F23" w:rsidP="00B25F23">
      <w:pPr>
        <w:pStyle w:val="Heading3"/>
      </w:pPr>
      <w:bookmarkStart w:id="8" w:name="_Toc42801874"/>
      <w:r>
        <w:t>Developers</w:t>
      </w:r>
      <w:bookmarkEnd w:id="8"/>
    </w:p>
    <w:p w14:paraId="68E6A5AF" w14:textId="03648179" w:rsidR="00B25F23" w:rsidRDefault="00B25F23" w:rsidP="00C60223">
      <w:r>
        <w:t xml:space="preserve">The current developers are Catherine Burns and </w:t>
      </w:r>
      <w:r w:rsidR="000B6A3A">
        <w:t>Jai Ananda</w:t>
      </w:r>
      <w:r>
        <w:t>.</w:t>
      </w:r>
    </w:p>
    <w:p w14:paraId="736F1CC3" w14:textId="77777777" w:rsidR="00B25F23" w:rsidRPr="00C60223" w:rsidRDefault="00B25F23" w:rsidP="00C60223"/>
    <w:p w14:paraId="08AF5E27" w14:textId="77777777" w:rsidR="00B25F23" w:rsidRDefault="00B25F23" w:rsidP="00B25F23">
      <w:pPr>
        <w:pStyle w:val="Heading4"/>
      </w:pPr>
      <w:bookmarkStart w:id="9" w:name="_Toc42801875"/>
      <w:r>
        <w:t>Responsibilities</w:t>
      </w:r>
      <w:bookmarkEnd w:id="9"/>
    </w:p>
    <w:p w14:paraId="4ABBB4A4" w14:textId="77777777" w:rsidR="00B25F23" w:rsidRPr="001243C5" w:rsidRDefault="00B25F23" w:rsidP="001243C5"/>
    <w:p w14:paraId="1E0DD371" w14:textId="77777777" w:rsidR="00B25F23" w:rsidRDefault="00B25F23" w:rsidP="00FA2117">
      <w:pPr>
        <w:pStyle w:val="ListParagraph"/>
        <w:numPr>
          <w:ilvl w:val="0"/>
          <w:numId w:val="9"/>
        </w:numPr>
      </w:pPr>
      <w:r>
        <w:t>Programming</w:t>
      </w:r>
    </w:p>
    <w:p w14:paraId="1375640E" w14:textId="25FFB4EA" w:rsidR="00B25F23" w:rsidRDefault="00B25F23" w:rsidP="00FA2117">
      <w:pPr>
        <w:pStyle w:val="ListParagraph"/>
        <w:numPr>
          <w:ilvl w:val="0"/>
          <w:numId w:val="9"/>
        </w:numPr>
      </w:pPr>
      <w:r>
        <w:t xml:space="preserve">Software </w:t>
      </w:r>
      <w:r w:rsidR="0027396F">
        <w:t>Review Report</w:t>
      </w:r>
    </w:p>
    <w:p w14:paraId="106DB417" w14:textId="3DFD4FDE" w:rsidR="00FE7281" w:rsidRDefault="0027396F" w:rsidP="00FA2117">
      <w:pPr>
        <w:pStyle w:val="ListParagraph"/>
        <w:numPr>
          <w:ilvl w:val="0"/>
          <w:numId w:val="9"/>
        </w:numPr>
      </w:pPr>
      <w:r>
        <w:t>Software Testing Plan</w:t>
      </w:r>
    </w:p>
    <w:p w14:paraId="39EDC354" w14:textId="2EA44D79" w:rsidR="0027396F" w:rsidRDefault="0027396F" w:rsidP="0027396F">
      <w:pPr>
        <w:pStyle w:val="ListParagraph"/>
      </w:pPr>
    </w:p>
    <w:p w14:paraId="56B50B04" w14:textId="77777777" w:rsidR="00B25F23" w:rsidRPr="009F7358" w:rsidRDefault="00B25F23" w:rsidP="00FE7281">
      <w:pPr>
        <w:pStyle w:val="Heading3"/>
        <w:numPr>
          <w:ilvl w:val="0"/>
          <w:numId w:val="0"/>
        </w:numPr>
        <w:ind w:left="2700" w:hanging="720"/>
      </w:pPr>
    </w:p>
    <w:p w14:paraId="7A747789" w14:textId="77777777" w:rsidR="00B25F23" w:rsidRPr="009F7358" w:rsidRDefault="00B25F23" w:rsidP="00C53B0E"/>
    <w:p w14:paraId="611AAFDD" w14:textId="77777777" w:rsidR="00B25F23" w:rsidRPr="009F7358" w:rsidRDefault="00B25F23" w:rsidP="00C53B0E"/>
    <w:p w14:paraId="57D99D1B" w14:textId="77777777" w:rsidR="00B25F23" w:rsidRDefault="00B25F23" w:rsidP="00B25F23">
      <w:pPr>
        <w:pStyle w:val="Heading1"/>
        <w:sectPr w:rsidR="00B25F23" w:rsidSect="008025DB">
          <w:footerReference w:type="default" r:id="rId11"/>
          <w:footerReference w:type="first" r:id="rId12"/>
          <w:pgSz w:w="12240" w:h="15840" w:code="1"/>
          <w:pgMar w:top="1440" w:right="1440" w:bottom="1440" w:left="1440" w:header="720" w:footer="720" w:gutter="0"/>
          <w:pgNumType w:start="1"/>
          <w:cols w:space="720"/>
          <w:titlePg/>
        </w:sectPr>
      </w:pPr>
    </w:p>
    <w:p w14:paraId="526CFD42" w14:textId="77777777" w:rsidR="00B25F23" w:rsidRPr="009F7358" w:rsidRDefault="00B25F23" w:rsidP="00B25F23">
      <w:pPr>
        <w:pStyle w:val="Heading1"/>
      </w:pPr>
      <w:bookmarkStart w:id="10" w:name="_Toc42801876"/>
      <w:r w:rsidRPr="009F7358">
        <w:lastRenderedPageBreak/>
        <w:t>Test Methodology</w:t>
      </w:r>
      <w:bookmarkEnd w:id="10"/>
    </w:p>
    <w:p w14:paraId="3A3CAEC2" w14:textId="77777777" w:rsidR="00B25F23" w:rsidRPr="009F7358" w:rsidRDefault="00B25F23" w:rsidP="00B25F23">
      <w:pPr>
        <w:pStyle w:val="Heading2"/>
      </w:pPr>
      <w:bookmarkStart w:id="11" w:name="_Toc42801877"/>
      <w:r>
        <w:t>Overview</w:t>
      </w:r>
      <w:bookmarkEnd w:id="11"/>
    </w:p>
    <w:p w14:paraId="450923E4" w14:textId="77777777" w:rsidR="00B25F23" w:rsidRPr="009F7358" w:rsidRDefault="00B25F23" w:rsidP="00C53B0E"/>
    <w:p w14:paraId="0AB2AC63" w14:textId="77777777" w:rsidR="00B25F23" w:rsidRDefault="00B25F23" w:rsidP="00C53B0E">
      <w:r>
        <w:t>This project employs the Rapid Application Development (RAD) methodology. This means testing occurs within every iteration (sprint) of the software development cycle. As this project has been structured to carry out weekly sprints, the testing will also occur as frequently.</w:t>
      </w:r>
    </w:p>
    <w:p w14:paraId="038BFB2E" w14:textId="77777777" w:rsidR="00B25F23" w:rsidRDefault="00B25F23" w:rsidP="00C53B0E"/>
    <w:p w14:paraId="2C2FC371" w14:textId="77777777" w:rsidR="00B25F23" w:rsidRPr="009F7358" w:rsidRDefault="00B25F23" w:rsidP="00B25F23">
      <w:pPr>
        <w:pStyle w:val="Heading2"/>
      </w:pPr>
      <w:bookmarkStart w:id="12" w:name="_Toc42801878"/>
      <w:r w:rsidRPr="009F7358">
        <w:t>Test Levels</w:t>
      </w:r>
      <w:bookmarkEnd w:id="12"/>
    </w:p>
    <w:p w14:paraId="3F699493" w14:textId="77777777" w:rsidR="00B25F23" w:rsidRDefault="00B25F23" w:rsidP="00B25F23">
      <w:pPr>
        <w:pStyle w:val="Heading3"/>
      </w:pPr>
      <w:bookmarkStart w:id="13" w:name="_Toc42801879"/>
      <w:r>
        <w:t>Use Case Testing</w:t>
      </w:r>
      <w:bookmarkEnd w:id="13"/>
    </w:p>
    <w:p w14:paraId="5075B307" w14:textId="77777777" w:rsidR="00B25F23" w:rsidRDefault="00B25F23" w:rsidP="00C53B0E">
      <w:r w:rsidRPr="00C53B0E">
        <w:t>As functionality as implemented into the website, it will be tested against it’s requirements and specifications to ensure it behaving correctly. Use case testing involves tabulating all possible course of actions for a user to achieve a desired result (such as navigate to the search page), recording the expected results and then testing them against real-world tests.</w:t>
      </w:r>
    </w:p>
    <w:p w14:paraId="4E61F566" w14:textId="77777777" w:rsidR="00B25F23" w:rsidRDefault="00B25F23" w:rsidP="00C53B0E"/>
    <w:p w14:paraId="1F102C70" w14:textId="77777777" w:rsidR="00B25F23" w:rsidRPr="009F7358" w:rsidRDefault="00B25F23" w:rsidP="00B25F23">
      <w:pPr>
        <w:pStyle w:val="Heading2"/>
      </w:pPr>
      <w:bookmarkStart w:id="14" w:name="_Toc42801880"/>
      <w:r w:rsidRPr="009F7358">
        <w:t>Bug Triage</w:t>
      </w:r>
      <w:bookmarkEnd w:id="14"/>
    </w:p>
    <w:p w14:paraId="4A858B1F" w14:textId="77777777" w:rsidR="00B25F23" w:rsidRPr="009F7358" w:rsidRDefault="00B25F23" w:rsidP="00C53B0E"/>
    <w:p w14:paraId="0036F437" w14:textId="77777777" w:rsidR="00B25F23" w:rsidRPr="00AD254E" w:rsidRDefault="00B25F23" w:rsidP="00AD254E">
      <w:pPr>
        <w:rPr>
          <w:color w:val="0D0D0D" w:themeColor="text1" w:themeTint="F2"/>
        </w:rPr>
      </w:pPr>
      <w:r w:rsidRPr="00AD254E">
        <w:rPr>
          <w:color w:val="0D0D0D" w:themeColor="text1" w:themeTint="F2"/>
        </w:rPr>
        <w:t>The goal of the triage is to provide framework and structure for the process of eliminating bugs or issues within the software as it is being developed.</w:t>
      </w:r>
    </w:p>
    <w:p w14:paraId="57438E30" w14:textId="77777777" w:rsidR="00B25F23" w:rsidRDefault="00B25F23" w:rsidP="00B25F23">
      <w:pPr>
        <w:pStyle w:val="Heading3"/>
      </w:pPr>
      <w:bookmarkStart w:id="15" w:name="_Toc42801881"/>
      <w:r>
        <w:t>Confirm new bugs</w:t>
      </w:r>
      <w:bookmarkEnd w:id="15"/>
    </w:p>
    <w:p w14:paraId="55B2A7B9" w14:textId="77777777" w:rsidR="00B25F23" w:rsidRPr="00AD254E" w:rsidRDefault="00B25F23" w:rsidP="00AD254E">
      <w:pPr>
        <w:ind w:left="720"/>
      </w:pPr>
      <w:r>
        <w:t>Confirm the presence or absence of a newly reported bug. Attempt to re-create the bug in simulated conditions.</w:t>
      </w:r>
    </w:p>
    <w:p w14:paraId="41D935BB" w14:textId="77777777" w:rsidR="00B25F23" w:rsidRDefault="00B25F23" w:rsidP="00B25F23">
      <w:pPr>
        <w:pStyle w:val="Heading3"/>
      </w:pPr>
      <w:bookmarkStart w:id="16" w:name="_Toc42801882"/>
      <w:r>
        <w:t>Prioritise confirmed bugs</w:t>
      </w:r>
      <w:bookmarkEnd w:id="16"/>
    </w:p>
    <w:p w14:paraId="44EF1263" w14:textId="77777777" w:rsidR="00B25F23" w:rsidRPr="00AD254E" w:rsidRDefault="00B25F23" w:rsidP="00AD254E">
      <w:pPr>
        <w:ind w:left="720"/>
      </w:pPr>
      <w:r>
        <w:t>Prioritise all existing bugs based on their severity level. The chart below will provide a guide as how to classify bugs.</w:t>
      </w:r>
    </w:p>
    <w:p w14:paraId="22A1366F" w14:textId="77777777" w:rsidR="00B25F23" w:rsidRDefault="00B25F23" w:rsidP="00B25F23">
      <w:pPr>
        <w:pStyle w:val="Heading3"/>
      </w:pPr>
      <w:bookmarkStart w:id="17" w:name="_Toc42801883"/>
      <w:r>
        <w:t>Solve inconsistencies</w:t>
      </w:r>
      <w:bookmarkEnd w:id="17"/>
    </w:p>
    <w:p w14:paraId="1DB20B54" w14:textId="77777777" w:rsidR="00B25F23" w:rsidRPr="00AD254E" w:rsidRDefault="00B25F23" w:rsidP="00AD254E">
      <w:pPr>
        <w:ind w:left="720"/>
      </w:pPr>
      <w:r>
        <w:t xml:space="preserve">Gather any further required information regarding an existing bug and improve understanding.  </w:t>
      </w:r>
    </w:p>
    <w:p w14:paraId="52696889" w14:textId="77777777" w:rsidR="00B25F23" w:rsidRDefault="00B25F23" w:rsidP="00B25F23">
      <w:pPr>
        <w:pStyle w:val="Heading3"/>
      </w:pPr>
      <w:bookmarkStart w:id="18" w:name="_Toc42801884"/>
      <w:r>
        <w:t>Review stale/in-progress bugs</w:t>
      </w:r>
      <w:bookmarkEnd w:id="18"/>
    </w:p>
    <w:p w14:paraId="30DC3380" w14:textId="77777777" w:rsidR="00B25F23" w:rsidRPr="00F00EB0" w:rsidRDefault="00B25F23" w:rsidP="00F00EB0">
      <w:pPr>
        <w:ind w:left="720"/>
      </w:pPr>
      <w:r>
        <w:t>Review any bug fixes currently in production, prioritising those that have not any  recent progression.</w:t>
      </w:r>
    </w:p>
    <w:p w14:paraId="0AB08647" w14:textId="77777777" w:rsidR="00B25F23" w:rsidRDefault="00B25F23" w:rsidP="00B25F23">
      <w:pPr>
        <w:pStyle w:val="Heading3"/>
      </w:pPr>
      <w:bookmarkStart w:id="19" w:name="_Toc42801885"/>
      <w:r>
        <w:t>Review prioritised bugs</w:t>
      </w:r>
      <w:bookmarkEnd w:id="19"/>
    </w:p>
    <w:p w14:paraId="311BFDED" w14:textId="77777777" w:rsidR="00B25F23" w:rsidRPr="00337690" w:rsidRDefault="00B25F23" w:rsidP="00F00EB0">
      <w:pPr>
        <w:ind w:left="720"/>
      </w:pPr>
      <w:r>
        <w:t>Assess each individual bug, devising possible solutions  and documenting any restrictions.</w:t>
      </w:r>
    </w:p>
    <w:p w14:paraId="19E9466A" w14:textId="77777777" w:rsidR="00B25F23" w:rsidRPr="009F7358" w:rsidRDefault="00B25F23" w:rsidP="00F00EB0">
      <w:pPr>
        <w:jc w:val="center"/>
      </w:pPr>
      <w:r>
        <w:lastRenderedPageBreak/>
        <w:drawing>
          <wp:inline distT="0" distB="0" distL="0" distR="0" wp14:anchorId="24CD5EEA" wp14:editId="75BF0C33">
            <wp:extent cx="54387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8229600"/>
                    </a:xfrm>
                    <a:prstGeom prst="rect">
                      <a:avLst/>
                    </a:prstGeom>
                    <a:noFill/>
                    <a:ln>
                      <a:noFill/>
                    </a:ln>
                  </pic:spPr>
                </pic:pic>
              </a:graphicData>
            </a:graphic>
          </wp:inline>
        </w:drawing>
      </w:r>
    </w:p>
    <w:p w14:paraId="253F17C4" w14:textId="77777777" w:rsidR="00B25F23" w:rsidRPr="009F7358" w:rsidRDefault="00B25F23" w:rsidP="00C53B0E"/>
    <w:p w14:paraId="007F8A15" w14:textId="77777777" w:rsidR="00B25F23" w:rsidRPr="009F7358" w:rsidRDefault="00B25F23" w:rsidP="00B25F23">
      <w:pPr>
        <w:pStyle w:val="Heading2"/>
      </w:pPr>
      <w:bookmarkStart w:id="20" w:name="_Toc42801886"/>
      <w:r w:rsidRPr="009F7358">
        <w:t>Suspension Criteria and Resumption Requirements</w:t>
      </w:r>
      <w:bookmarkEnd w:id="20"/>
    </w:p>
    <w:p w14:paraId="37E0ECDE" w14:textId="77777777" w:rsidR="00B25F23" w:rsidRDefault="00B25F23" w:rsidP="00C53B0E"/>
    <w:p w14:paraId="4AEBE50E" w14:textId="77777777" w:rsidR="00B25F23" w:rsidRPr="009F7358" w:rsidRDefault="00B25F23" w:rsidP="00C53B0E">
      <w:r>
        <w:t>The are the criteria for any disruption to the testing process and workflow.</w:t>
      </w:r>
    </w:p>
    <w:p w14:paraId="56BF184F" w14:textId="77777777" w:rsidR="00B25F23" w:rsidRDefault="00B25F23" w:rsidP="00B25F23">
      <w:pPr>
        <w:pStyle w:val="Heading3"/>
      </w:pPr>
      <w:bookmarkStart w:id="21" w:name="_Toc42801887"/>
      <w:r>
        <w:t>Suspension Criteria</w:t>
      </w:r>
      <w:bookmarkEnd w:id="21"/>
    </w:p>
    <w:p w14:paraId="7C1480D0" w14:textId="77777777" w:rsidR="00B25F23" w:rsidRDefault="00B25F23" w:rsidP="00C53B0E">
      <w:r>
        <w:t>Testing for a particular functoinality is to be suspended once a bug has been identified. Sub-sequential behaviour can not be deemed reliable for testing once bugged methods are used.</w:t>
      </w:r>
    </w:p>
    <w:p w14:paraId="399E9DE7" w14:textId="77777777" w:rsidR="00B25F23" w:rsidRPr="00C53B0E" w:rsidRDefault="00B25F23" w:rsidP="00B25F23">
      <w:pPr>
        <w:pStyle w:val="Heading3"/>
      </w:pPr>
      <w:bookmarkStart w:id="22" w:name="_Toc42801888"/>
      <w:r>
        <w:t>Resumption Criteria</w:t>
      </w:r>
      <w:bookmarkEnd w:id="22"/>
    </w:p>
    <w:p w14:paraId="151C87F4" w14:textId="77777777" w:rsidR="00B25F23" w:rsidRPr="009F7358" w:rsidRDefault="00B25F23" w:rsidP="00C53B0E">
      <w:r>
        <w:t>Testing for particular functionalities can be resumed once any identified bugs have been corrected by the developers.</w:t>
      </w:r>
    </w:p>
    <w:p w14:paraId="029857BD" w14:textId="77777777" w:rsidR="00B25F23" w:rsidRPr="009F7358" w:rsidRDefault="00B25F23" w:rsidP="00C53B0E"/>
    <w:p w14:paraId="296A94B3" w14:textId="77777777" w:rsidR="00B25F23" w:rsidRPr="009F7358" w:rsidRDefault="00B25F23" w:rsidP="00B25F23">
      <w:pPr>
        <w:pStyle w:val="Heading2"/>
      </w:pPr>
      <w:bookmarkStart w:id="23" w:name="_Toc42801889"/>
      <w:r w:rsidRPr="009F7358">
        <w:t>Test Completeness</w:t>
      </w:r>
      <w:bookmarkEnd w:id="23"/>
    </w:p>
    <w:p w14:paraId="78D762DB" w14:textId="77777777" w:rsidR="00B25F23" w:rsidRDefault="00B25F23" w:rsidP="00C53B0E"/>
    <w:p w14:paraId="79F85581" w14:textId="77777777" w:rsidR="00B25F23" w:rsidRDefault="00B25F23" w:rsidP="00C53B0E">
      <w:r>
        <w:t>The initial testing process will be considered completed when all methods have been carried out and all data has been recorded. The final testing process will not be considered finished until all functional and non-functional requirement tests have passed.</w:t>
      </w:r>
    </w:p>
    <w:p w14:paraId="46F53012" w14:textId="77777777" w:rsidR="00B25F23" w:rsidRDefault="00B25F23" w:rsidP="00C53B0E"/>
    <w:p w14:paraId="47420645" w14:textId="77777777" w:rsidR="00B25F23" w:rsidRDefault="00B25F23" w:rsidP="00C53B0E">
      <w:r>
        <w:t>Bugs will not hinder the testing process providing they do not affect functionality (class 3 or higher bugs are acceptable).</w:t>
      </w:r>
    </w:p>
    <w:p w14:paraId="4AF755D7" w14:textId="77777777" w:rsidR="00B25F23" w:rsidRDefault="00B25F23" w:rsidP="00C53B0E"/>
    <w:p w14:paraId="0DA4EB9B" w14:textId="77777777" w:rsidR="00B25F23" w:rsidRPr="009F7358" w:rsidRDefault="00B25F23" w:rsidP="00B25F23">
      <w:pPr>
        <w:pStyle w:val="Heading2"/>
      </w:pPr>
      <w:bookmarkStart w:id="24" w:name="_Toc42801890"/>
      <w:r w:rsidRPr="009F7358">
        <w:t>Test Deliverables</w:t>
      </w:r>
      <w:bookmarkEnd w:id="24"/>
    </w:p>
    <w:p w14:paraId="0AEF4C43" w14:textId="77777777" w:rsidR="00B25F23" w:rsidRPr="009F7358" w:rsidRDefault="00B25F23" w:rsidP="00C53B0E"/>
    <w:p w14:paraId="194D6D99" w14:textId="77777777" w:rsidR="00B25F23" w:rsidRDefault="00B25F23" w:rsidP="00C53B0E">
      <w:pPr>
        <w:rPr>
          <w:color w:val="0D0D0D" w:themeColor="text1" w:themeTint="F2"/>
        </w:rPr>
      </w:pPr>
      <w:r w:rsidRPr="00C2208C">
        <w:rPr>
          <w:color w:val="0D0D0D" w:themeColor="text1" w:themeTint="F2"/>
        </w:rPr>
        <w:t>Below is a list of deliverables to be expected upon the completion of the testing process.</w:t>
      </w:r>
    </w:p>
    <w:p w14:paraId="4A725675" w14:textId="77777777" w:rsidR="00B25F23" w:rsidRPr="00C2208C" w:rsidRDefault="00B25F23" w:rsidP="00C53B0E">
      <w:pPr>
        <w:rPr>
          <w:color w:val="0D0D0D" w:themeColor="text1" w:themeTint="F2"/>
        </w:rPr>
      </w:pPr>
    </w:p>
    <w:p w14:paraId="1F6B921C" w14:textId="77777777" w:rsidR="00B25F23" w:rsidRPr="00C2208C" w:rsidRDefault="00B25F23" w:rsidP="00FA2117">
      <w:pPr>
        <w:pStyle w:val="ListParagraph"/>
        <w:numPr>
          <w:ilvl w:val="0"/>
          <w:numId w:val="5"/>
        </w:numPr>
        <w:rPr>
          <w:color w:val="0D0D0D" w:themeColor="text1" w:themeTint="F2"/>
        </w:rPr>
      </w:pPr>
      <w:r w:rsidRPr="00C2208C">
        <w:rPr>
          <w:color w:val="0D0D0D" w:themeColor="text1" w:themeTint="F2"/>
        </w:rPr>
        <w:t>Test Plan (this document)</w:t>
      </w:r>
    </w:p>
    <w:p w14:paraId="7CD0FA36" w14:textId="77777777" w:rsidR="00B25F23" w:rsidRPr="00C2208C" w:rsidRDefault="00B25F23" w:rsidP="00FA2117">
      <w:pPr>
        <w:pStyle w:val="ListParagraph"/>
        <w:numPr>
          <w:ilvl w:val="0"/>
          <w:numId w:val="5"/>
        </w:numPr>
        <w:rPr>
          <w:color w:val="0D0D0D" w:themeColor="text1" w:themeTint="F2"/>
        </w:rPr>
      </w:pPr>
      <w:r w:rsidRPr="00C2208C">
        <w:rPr>
          <w:color w:val="0D0D0D" w:themeColor="text1" w:themeTint="F2"/>
        </w:rPr>
        <w:t xml:space="preserve">Test Cases </w:t>
      </w:r>
    </w:p>
    <w:p w14:paraId="781BD2BD" w14:textId="77777777" w:rsidR="00B25F23" w:rsidRPr="00C2208C" w:rsidRDefault="00B25F23" w:rsidP="00FA2117">
      <w:pPr>
        <w:pStyle w:val="ListParagraph"/>
        <w:numPr>
          <w:ilvl w:val="0"/>
          <w:numId w:val="5"/>
        </w:numPr>
        <w:rPr>
          <w:color w:val="0D0D0D" w:themeColor="text1" w:themeTint="F2"/>
        </w:rPr>
      </w:pPr>
      <w:r w:rsidRPr="00C2208C">
        <w:rPr>
          <w:color w:val="0D0D0D" w:themeColor="text1" w:themeTint="F2"/>
        </w:rPr>
        <w:t>Requirement Traceability Matrix</w:t>
      </w:r>
    </w:p>
    <w:p w14:paraId="5E7096DE" w14:textId="77777777" w:rsidR="00B25F23" w:rsidRPr="00C2208C" w:rsidRDefault="00B25F23" w:rsidP="00FA2117">
      <w:pPr>
        <w:pStyle w:val="ListParagraph"/>
        <w:numPr>
          <w:ilvl w:val="0"/>
          <w:numId w:val="5"/>
        </w:numPr>
        <w:rPr>
          <w:color w:val="0D0D0D" w:themeColor="text1" w:themeTint="F2"/>
        </w:rPr>
      </w:pPr>
      <w:r w:rsidRPr="00C2208C">
        <w:rPr>
          <w:color w:val="0D0D0D" w:themeColor="text1" w:themeTint="F2"/>
        </w:rPr>
        <w:t>Test Metrics</w:t>
      </w:r>
    </w:p>
    <w:p w14:paraId="2058A661" w14:textId="77777777" w:rsidR="00B25F23" w:rsidRDefault="00B25F23" w:rsidP="00FA2117">
      <w:pPr>
        <w:pStyle w:val="ListParagraph"/>
        <w:numPr>
          <w:ilvl w:val="0"/>
          <w:numId w:val="5"/>
        </w:numPr>
        <w:sectPr w:rsidR="00B25F23" w:rsidSect="008025DB">
          <w:pgSz w:w="12240" w:h="15840" w:code="1"/>
          <w:pgMar w:top="1440" w:right="1440" w:bottom="1440" w:left="1440" w:header="720" w:footer="720" w:gutter="0"/>
          <w:cols w:space="720"/>
          <w:titlePg/>
        </w:sectPr>
      </w:pPr>
      <w:r w:rsidRPr="00C2208C">
        <w:rPr>
          <w:color w:val="0D0D0D" w:themeColor="text1" w:themeTint="F2"/>
        </w:rPr>
        <w:t>Customer Sign Off</w:t>
      </w:r>
    </w:p>
    <w:p w14:paraId="03F3A804" w14:textId="77777777" w:rsidR="00B25F23" w:rsidRPr="009F7358" w:rsidRDefault="00B25F23" w:rsidP="00B25F23">
      <w:pPr>
        <w:pStyle w:val="Heading1"/>
      </w:pPr>
      <w:bookmarkStart w:id="25" w:name="_Toc42801891"/>
      <w:r w:rsidRPr="009F7358">
        <w:lastRenderedPageBreak/>
        <w:t>Resource &amp; Environment Needs</w:t>
      </w:r>
      <w:bookmarkEnd w:id="25"/>
    </w:p>
    <w:p w14:paraId="35814D96" w14:textId="77777777" w:rsidR="00B25F23" w:rsidRPr="009F7358" w:rsidRDefault="00B25F23" w:rsidP="00C53B0E">
      <w:pPr>
        <w:pStyle w:val="Header"/>
      </w:pPr>
    </w:p>
    <w:p w14:paraId="3C8A4CCF" w14:textId="77777777" w:rsidR="00B25F23" w:rsidRPr="009F7358" w:rsidRDefault="00B25F23" w:rsidP="00B25F23">
      <w:pPr>
        <w:pStyle w:val="Heading2"/>
      </w:pPr>
      <w:bookmarkStart w:id="26" w:name="_Toc42801892"/>
      <w:r w:rsidRPr="009F7358">
        <w:t>Testing Tools</w:t>
      </w:r>
      <w:bookmarkEnd w:id="26"/>
    </w:p>
    <w:p w14:paraId="20B16875" w14:textId="77777777" w:rsidR="00B25F23" w:rsidRPr="009F7358" w:rsidRDefault="00B25F23" w:rsidP="00C53B0E"/>
    <w:p w14:paraId="51012060" w14:textId="77777777" w:rsidR="00B25F23" w:rsidRDefault="00B25F23" w:rsidP="00C53B0E">
      <w:r>
        <w:t>The following tools are required to test the software:</w:t>
      </w:r>
    </w:p>
    <w:p w14:paraId="3343F4D8" w14:textId="77777777" w:rsidR="00B25F23" w:rsidRDefault="00B25F23" w:rsidP="00C53B0E"/>
    <w:p w14:paraId="5114C082" w14:textId="77777777" w:rsidR="00B25F23" w:rsidRDefault="00B25F23" w:rsidP="00FA2117">
      <w:pPr>
        <w:pStyle w:val="ListParagraph"/>
        <w:numPr>
          <w:ilvl w:val="0"/>
          <w:numId w:val="10"/>
        </w:numPr>
      </w:pPr>
      <w:r>
        <w:t>A modern web browser (Such as Google Chrome or Mozilla Firefox)</w:t>
      </w:r>
    </w:p>
    <w:p w14:paraId="242A245A" w14:textId="77777777" w:rsidR="00B25F23" w:rsidRDefault="00B25F23" w:rsidP="00FA2117">
      <w:pPr>
        <w:pStyle w:val="ListParagraph"/>
        <w:numPr>
          <w:ilvl w:val="0"/>
          <w:numId w:val="10"/>
        </w:numPr>
      </w:pPr>
      <w:r>
        <w:t>A text editor (Such as VS Code or Notepad++)</w:t>
      </w:r>
    </w:p>
    <w:p w14:paraId="7FC16476" w14:textId="77777777" w:rsidR="00B25F23" w:rsidRDefault="00B25F23" w:rsidP="00FA2117">
      <w:pPr>
        <w:pStyle w:val="ListParagraph"/>
        <w:numPr>
          <w:ilvl w:val="0"/>
          <w:numId w:val="10"/>
        </w:numPr>
      </w:pPr>
      <w:r>
        <w:t>A code cleaner (Such as PHPCodeSniffer)</w:t>
      </w:r>
    </w:p>
    <w:p w14:paraId="393805EB" w14:textId="77777777" w:rsidR="00B25F23" w:rsidRPr="009F7358" w:rsidRDefault="00B25F23" w:rsidP="00FA2117">
      <w:pPr>
        <w:pStyle w:val="ListParagraph"/>
        <w:numPr>
          <w:ilvl w:val="0"/>
          <w:numId w:val="10"/>
        </w:numPr>
      </w:pPr>
      <w:r>
        <w:t>GitKraken GUI client (For access to Bugs/Issues board)</w:t>
      </w:r>
    </w:p>
    <w:p w14:paraId="3547D65F" w14:textId="77777777" w:rsidR="00B25F23" w:rsidRPr="009F7358" w:rsidRDefault="00B25F23" w:rsidP="00C53B0E"/>
    <w:p w14:paraId="1FF7D7BA" w14:textId="77777777" w:rsidR="00B25F23" w:rsidRPr="009F7358" w:rsidRDefault="00B25F23" w:rsidP="00C53B0E">
      <w:pPr>
        <w:rPr>
          <w:color w:val="000000"/>
          <w:u w:val="single"/>
        </w:rPr>
      </w:pPr>
      <w:r w:rsidRPr="009F7358">
        <w:t xml:space="preserve"> </w:t>
      </w:r>
    </w:p>
    <w:p w14:paraId="021BAC8D" w14:textId="77777777" w:rsidR="00B25F23" w:rsidRPr="009F7358" w:rsidRDefault="00B25F23" w:rsidP="00B25F23">
      <w:pPr>
        <w:pStyle w:val="Heading2"/>
      </w:pPr>
      <w:bookmarkStart w:id="27" w:name="_Toc42801893"/>
      <w:r w:rsidRPr="009F7358">
        <w:t>Test Environment</w:t>
      </w:r>
      <w:bookmarkEnd w:id="27"/>
    </w:p>
    <w:p w14:paraId="7AB7569D" w14:textId="77777777" w:rsidR="00B25F23" w:rsidRPr="005C59C5" w:rsidRDefault="00B25F23" w:rsidP="00C53B0E">
      <w:pPr>
        <w:rPr>
          <w:color w:val="000000" w:themeColor="text1"/>
        </w:rPr>
      </w:pPr>
    </w:p>
    <w:p w14:paraId="6682CA7C" w14:textId="77777777" w:rsidR="00B25F23" w:rsidRPr="005C59C5" w:rsidRDefault="00B25F23" w:rsidP="00C53B0E">
      <w:pPr>
        <w:rPr>
          <w:color w:val="000000" w:themeColor="text1"/>
        </w:rPr>
      </w:pPr>
      <w:r>
        <w:rPr>
          <w:color w:val="000000" w:themeColor="text1"/>
        </w:rPr>
        <w:t xml:space="preserve">Below outlines </w:t>
      </w:r>
      <w:r w:rsidRPr="005C59C5">
        <w:rPr>
          <w:color w:val="000000" w:themeColor="text1"/>
        </w:rPr>
        <w:t xml:space="preserve">the minimum hardware requirements that will be used to test the Application. </w:t>
      </w:r>
    </w:p>
    <w:p w14:paraId="429ED4C8" w14:textId="77777777" w:rsidR="00B25F23" w:rsidRPr="005C59C5" w:rsidRDefault="00B25F23" w:rsidP="00FA2117">
      <w:pPr>
        <w:pStyle w:val="ListParagraph"/>
        <w:numPr>
          <w:ilvl w:val="0"/>
          <w:numId w:val="6"/>
        </w:numPr>
        <w:rPr>
          <w:color w:val="000000" w:themeColor="text1"/>
        </w:rPr>
      </w:pPr>
      <w:r w:rsidRPr="005C59C5">
        <w:rPr>
          <w:color w:val="000000" w:themeColor="text1"/>
        </w:rPr>
        <w:t>[No minimum requirements]</w:t>
      </w:r>
    </w:p>
    <w:p w14:paraId="6255DF69" w14:textId="77777777" w:rsidR="00B25F23" w:rsidRPr="005C59C5" w:rsidRDefault="00B25F23" w:rsidP="00C53B0E">
      <w:pPr>
        <w:rPr>
          <w:color w:val="000000" w:themeColor="text1"/>
        </w:rPr>
      </w:pPr>
    </w:p>
    <w:p w14:paraId="1368A86C" w14:textId="77777777" w:rsidR="00B25F23" w:rsidRPr="008B5FCE" w:rsidRDefault="00B25F23" w:rsidP="00C53B0E">
      <w:pPr>
        <w:rPr>
          <w:color w:val="FF0000"/>
        </w:rPr>
      </w:pPr>
      <w:r>
        <w:rPr>
          <w:color w:val="000000" w:themeColor="text1"/>
        </w:rPr>
        <w:t>The test environment is required to have one of the following operating systems installed:</w:t>
      </w:r>
    </w:p>
    <w:p w14:paraId="3111F294" w14:textId="77777777" w:rsidR="00B25F23" w:rsidRPr="005C59C5" w:rsidRDefault="00B25F23" w:rsidP="00B25F23">
      <w:pPr>
        <w:pStyle w:val="ListParagraph"/>
        <w:numPr>
          <w:ilvl w:val="0"/>
          <w:numId w:val="1"/>
        </w:numPr>
        <w:ind w:left="720"/>
        <w:rPr>
          <w:color w:val="000000" w:themeColor="text1"/>
        </w:rPr>
      </w:pPr>
      <w:r w:rsidRPr="005C59C5">
        <w:rPr>
          <w:color w:val="000000" w:themeColor="text1"/>
        </w:rPr>
        <w:t>Windows XP Service Pack 2 and above</w:t>
      </w:r>
    </w:p>
    <w:p w14:paraId="1893EC36" w14:textId="77777777" w:rsidR="00B25F23" w:rsidRDefault="00B25F23" w:rsidP="00B25F23">
      <w:pPr>
        <w:pStyle w:val="ListParagraph"/>
        <w:numPr>
          <w:ilvl w:val="0"/>
          <w:numId w:val="1"/>
        </w:numPr>
        <w:ind w:left="720"/>
      </w:pPr>
      <w:r>
        <w:t>Android Jellybean</w:t>
      </w:r>
    </w:p>
    <w:p w14:paraId="7DD9A24A" w14:textId="77777777" w:rsidR="00B25F23" w:rsidRPr="009F7358" w:rsidRDefault="00B25F23" w:rsidP="00B25F23">
      <w:pPr>
        <w:pStyle w:val="ListParagraph"/>
        <w:numPr>
          <w:ilvl w:val="0"/>
          <w:numId w:val="1"/>
        </w:numPr>
        <w:ind w:left="720"/>
      </w:pPr>
      <w:r>
        <w:t>Mac OS X</w:t>
      </w:r>
    </w:p>
    <w:p w14:paraId="2133E673" w14:textId="77777777" w:rsidR="00B25F23" w:rsidRPr="009F7358" w:rsidRDefault="00B25F23" w:rsidP="00C53B0E"/>
    <w:p w14:paraId="5F1C7D1A" w14:textId="28E5D5D2" w:rsidR="00EA4093" w:rsidRPr="00EA4093" w:rsidRDefault="00EA4093" w:rsidP="00EA4093">
      <w:pPr>
        <w:sectPr w:rsidR="00EA4093" w:rsidRPr="00EA4093" w:rsidSect="008025DB">
          <w:pgSz w:w="12240" w:h="15840" w:code="1"/>
          <w:pgMar w:top="1440" w:right="1440" w:bottom="1440" w:left="1440" w:header="720" w:footer="720" w:gutter="0"/>
          <w:cols w:space="720"/>
          <w:titlePg/>
        </w:sectPr>
      </w:pPr>
    </w:p>
    <w:p w14:paraId="62F8388B" w14:textId="77777777" w:rsidR="00B25F23" w:rsidRDefault="00B25F23" w:rsidP="00B25F23">
      <w:pPr>
        <w:pStyle w:val="Heading1"/>
      </w:pPr>
      <w:bookmarkStart w:id="28" w:name="_Toc42625351"/>
      <w:bookmarkStart w:id="29" w:name="_Toc42801894"/>
      <w:r>
        <w:lastRenderedPageBreak/>
        <w:t>Business Requirements</w:t>
      </w:r>
      <w:bookmarkEnd w:id="28"/>
      <w:bookmarkEnd w:id="29"/>
    </w:p>
    <w:p w14:paraId="679E0E20" w14:textId="77777777" w:rsidR="00B25F23" w:rsidRPr="00385548" w:rsidRDefault="00B25F23" w:rsidP="00B25F23">
      <w:pPr>
        <w:pStyle w:val="Heading2"/>
      </w:pPr>
      <w:bookmarkStart w:id="30" w:name="_Toc42801895"/>
      <w:r>
        <w:t>Business Requirement Identifcation</w:t>
      </w:r>
      <w:bookmarkEnd w:id="30"/>
    </w:p>
    <w:p w14:paraId="3590D577" w14:textId="77777777" w:rsidR="00B25F23" w:rsidRDefault="00B25F23" w:rsidP="0002418D">
      <w:r>
        <w:t>The below table defines the business requirements for the current sprint.</w:t>
      </w:r>
    </w:p>
    <w:p w14:paraId="105A0908" w14:textId="77777777" w:rsidR="00B25F23" w:rsidRPr="004F17F7" w:rsidRDefault="00B25F23" w:rsidP="0002418D"/>
    <w:tbl>
      <w:tblPr>
        <w:tblStyle w:val="TableGrid"/>
        <w:tblW w:w="9067" w:type="dxa"/>
        <w:tblLook w:val="04A0" w:firstRow="1" w:lastRow="0" w:firstColumn="1" w:lastColumn="0" w:noHBand="0" w:noVBand="1"/>
      </w:tblPr>
      <w:tblGrid>
        <w:gridCol w:w="988"/>
        <w:gridCol w:w="8079"/>
      </w:tblGrid>
      <w:tr w:rsidR="00B25F23" w:rsidRPr="002A5E53" w14:paraId="654E28E4" w14:textId="77777777" w:rsidTr="00FD7BD2">
        <w:tc>
          <w:tcPr>
            <w:tcW w:w="988" w:type="dxa"/>
            <w:shd w:val="clear" w:color="auto" w:fill="000000" w:themeFill="text1"/>
          </w:tcPr>
          <w:p w14:paraId="6919205E" w14:textId="77777777" w:rsidR="00B25F23" w:rsidRPr="004F17F7" w:rsidRDefault="00B25F23" w:rsidP="006B3E52">
            <w:pPr>
              <w:jc w:val="center"/>
              <w:rPr>
                <w:b/>
                <w:bCs/>
                <w:color w:val="FFFFFF" w:themeColor="background1"/>
              </w:rPr>
            </w:pPr>
            <w:r w:rsidRPr="004F17F7">
              <w:rPr>
                <w:b/>
                <w:bCs/>
                <w:color w:val="FFFFFF" w:themeColor="background1"/>
              </w:rPr>
              <w:t>Code</w:t>
            </w:r>
          </w:p>
        </w:tc>
        <w:tc>
          <w:tcPr>
            <w:tcW w:w="8079" w:type="dxa"/>
            <w:shd w:val="clear" w:color="auto" w:fill="000000" w:themeFill="text1"/>
          </w:tcPr>
          <w:p w14:paraId="03FB934A" w14:textId="77777777" w:rsidR="00B25F23" w:rsidRPr="004F17F7" w:rsidRDefault="00B25F23" w:rsidP="006B3E52">
            <w:pPr>
              <w:jc w:val="center"/>
              <w:rPr>
                <w:b/>
                <w:bCs/>
                <w:color w:val="FFFFFF" w:themeColor="background1"/>
              </w:rPr>
            </w:pPr>
            <w:r w:rsidRPr="004F17F7">
              <w:rPr>
                <w:b/>
                <w:bCs/>
                <w:color w:val="FFFFFF" w:themeColor="background1"/>
              </w:rPr>
              <w:t>Requirement Description</w:t>
            </w:r>
          </w:p>
        </w:tc>
      </w:tr>
      <w:tr w:rsidR="00EA4093" w14:paraId="7168AB7C" w14:textId="77777777" w:rsidTr="00FD7BD2">
        <w:tc>
          <w:tcPr>
            <w:tcW w:w="988" w:type="dxa"/>
          </w:tcPr>
          <w:p w14:paraId="028396B6" w14:textId="77777777" w:rsidR="00EA4093" w:rsidRDefault="00EA4093" w:rsidP="00EA4093">
            <w:r>
              <w:t>BR1</w:t>
            </w:r>
          </w:p>
        </w:tc>
        <w:tc>
          <w:tcPr>
            <w:tcW w:w="8079" w:type="dxa"/>
          </w:tcPr>
          <w:p w14:paraId="0D397C77" w14:textId="64F1E5BE" w:rsidR="00EA4093" w:rsidRDefault="00074C9B" w:rsidP="00EA4093">
            <w:r>
              <w:t>Website is perceivable.</w:t>
            </w:r>
          </w:p>
        </w:tc>
      </w:tr>
      <w:tr w:rsidR="00BC7C84" w14:paraId="76E96809" w14:textId="77777777" w:rsidTr="00FD7BD2">
        <w:tc>
          <w:tcPr>
            <w:tcW w:w="988" w:type="dxa"/>
          </w:tcPr>
          <w:p w14:paraId="56D534D3" w14:textId="373D9F16" w:rsidR="00BC7C84" w:rsidRDefault="00BC7C84" w:rsidP="00BC7C84">
            <w:r>
              <w:t>BR2</w:t>
            </w:r>
          </w:p>
        </w:tc>
        <w:tc>
          <w:tcPr>
            <w:tcW w:w="8079" w:type="dxa"/>
          </w:tcPr>
          <w:p w14:paraId="4C586A0E" w14:textId="0E8449EC" w:rsidR="00BC7C84" w:rsidRDefault="00074C9B" w:rsidP="00BC7C84">
            <w:r>
              <w:t>Website is operable.</w:t>
            </w:r>
          </w:p>
        </w:tc>
      </w:tr>
      <w:tr w:rsidR="00BC7C84" w14:paraId="69DDC3E4" w14:textId="77777777" w:rsidTr="00FD7BD2">
        <w:tc>
          <w:tcPr>
            <w:tcW w:w="988" w:type="dxa"/>
          </w:tcPr>
          <w:p w14:paraId="5787A51A" w14:textId="51AC6350" w:rsidR="00BC7C84" w:rsidRDefault="00BC7C84" w:rsidP="00BC7C84">
            <w:r>
              <w:t>BR3</w:t>
            </w:r>
          </w:p>
        </w:tc>
        <w:tc>
          <w:tcPr>
            <w:tcW w:w="8079" w:type="dxa"/>
          </w:tcPr>
          <w:p w14:paraId="09D5CB1D" w14:textId="75BD3E8A" w:rsidR="00BC7C84" w:rsidRDefault="00074C9B" w:rsidP="00BC7C84">
            <w:r>
              <w:t>Website is understandable.</w:t>
            </w:r>
          </w:p>
        </w:tc>
      </w:tr>
      <w:tr w:rsidR="00BC7C84" w14:paraId="6C43C78B" w14:textId="77777777" w:rsidTr="00FD7BD2">
        <w:tc>
          <w:tcPr>
            <w:tcW w:w="988" w:type="dxa"/>
          </w:tcPr>
          <w:p w14:paraId="7BB0F00B" w14:textId="6621E050" w:rsidR="00BC7C84" w:rsidRDefault="00BC7C84" w:rsidP="00BC7C84">
            <w:r>
              <w:t>BR4</w:t>
            </w:r>
          </w:p>
        </w:tc>
        <w:tc>
          <w:tcPr>
            <w:tcW w:w="8079" w:type="dxa"/>
          </w:tcPr>
          <w:p w14:paraId="4DF5DD9E" w14:textId="10C796B1" w:rsidR="00BC7C84" w:rsidRDefault="00074C9B" w:rsidP="00BC7C84">
            <w:r>
              <w:t>Website is robust.</w:t>
            </w:r>
          </w:p>
        </w:tc>
      </w:tr>
    </w:tbl>
    <w:p w14:paraId="5E55C1B9" w14:textId="77777777" w:rsidR="00B25F23" w:rsidRDefault="00B25F23" w:rsidP="0002418D">
      <w:pPr>
        <w:pStyle w:val="Heading1"/>
        <w:numPr>
          <w:ilvl w:val="0"/>
          <w:numId w:val="0"/>
        </w:numPr>
        <w:ind w:left="432"/>
      </w:pPr>
    </w:p>
    <w:p w14:paraId="1AF5B631" w14:textId="77777777" w:rsidR="00B25F23" w:rsidRDefault="00B25F23" w:rsidP="00B25F23">
      <w:pPr>
        <w:pStyle w:val="Heading2"/>
      </w:pPr>
      <w:bookmarkStart w:id="31" w:name="_Toc42625352"/>
      <w:bookmarkStart w:id="32" w:name="_Toc42801896"/>
      <w:r>
        <w:t>Requirements Traceability Matrix</w:t>
      </w:r>
      <w:bookmarkEnd w:id="31"/>
      <w:bookmarkEnd w:id="32"/>
    </w:p>
    <w:p w14:paraId="5F5B436D" w14:textId="77777777" w:rsidR="00B25F23" w:rsidRDefault="00B25F23" w:rsidP="0002418D">
      <w:r>
        <w:t>Below is the requirements traceability matrix outlining the cases responsible for the testing of the individual business requirements.</w:t>
      </w:r>
    </w:p>
    <w:p w14:paraId="4B368D54" w14:textId="77777777" w:rsidR="00B25F23" w:rsidRPr="00913484" w:rsidRDefault="00B25F23" w:rsidP="0002418D"/>
    <w:tbl>
      <w:tblPr>
        <w:tblStyle w:val="TableGrid"/>
        <w:tblW w:w="0" w:type="auto"/>
        <w:tblLook w:val="04A0" w:firstRow="1" w:lastRow="0" w:firstColumn="1" w:lastColumn="0" w:noHBand="0" w:noVBand="1"/>
      </w:tblPr>
      <w:tblGrid>
        <w:gridCol w:w="1838"/>
        <w:gridCol w:w="2713"/>
        <w:gridCol w:w="2214"/>
        <w:gridCol w:w="2251"/>
      </w:tblGrid>
      <w:tr w:rsidR="00B25F23" w14:paraId="5E70B615" w14:textId="77777777" w:rsidTr="0099411F">
        <w:tc>
          <w:tcPr>
            <w:tcW w:w="1838" w:type="dxa"/>
            <w:shd w:val="clear" w:color="auto" w:fill="000000" w:themeFill="text1"/>
          </w:tcPr>
          <w:p w14:paraId="06D8BC77" w14:textId="77777777" w:rsidR="00B25F23" w:rsidRPr="004F17F7" w:rsidRDefault="00B25F23" w:rsidP="006B3E52">
            <w:pPr>
              <w:jc w:val="center"/>
              <w:rPr>
                <w:b/>
                <w:bCs/>
                <w:color w:val="FFFFFF" w:themeColor="background1"/>
              </w:rPr>
            </w:pPr>
            <w:r w:rsidRPr="004F17F7">
              <w:rPr>
                <w:b/>
                <w:bCs/>
                <w:color w:val="FFFFFF" w:themeColor="background1"/>
              </w:rPr>
              <w:t>Business Requirement</w:t>
            </w:r>
          </w:p>
        </w:tc>
        <w:tc>
          <w:tcPr>
            <w:tcW w:w="2713" w:type="dxa"/>
            <w:shd w:val="clear" w:color="auto" w:fill="000000" w:themeFill="text1"/>
          </w:tcPr>
          <w:p w14:paraId="43C2D8C1" w14:textId="77777777" w:rsidR="00B25F23" w:rsidRPr="004F17F7" w:rsidRDefault="00B25F23" w:rsidP="006B3E52">
            <w:pPr>
              <w:jc w:val="center"/>
              <w:rPr>
                <w:b/>
                <w:bCs/>
                <w:color w:val="FFFFFF" w:themeColor="background1"/>
              </w:rPr>
            </w:pPr>
            <w:r w:rsidRPr="004F17F7">
              <w:rPr>
                <w:b/>
                <w:bCs/>
                <w:color w:val="FFFFFF" w:themeColor="background1"/>
              </w:rPr>
              <w:t>Test Case #</w:t>
            </w:r>
          </w:p>
        </w:tc>
        <w:tc>
          <w:tcPr>
            <w:tcW w:w="2214" w:type="dxa"/>
            <w:shd w:val="clear" w:color="auto" w:fill="000000" w:themeFill="text1"/>
          </w:tcPr>
          <w:p w14:paraId="25022E72" w14:textId="77777777" w:rsidR="00B25F23" w:rsidRPr="004F17F7" w:rsidRDefault="00B25F23" w:rsidP="006B3E52">
            <w:pPr>
              <w:jc w:val="center"/>
              <w:rPr>
                <w:b/>
                <w:bCs/>
                <w:color w:val="FFFFFF" w:themeColor="background1"/>
              </w:rPr>
            </w:pPr>
            <w:r w:rsidRPr="004F17F7">
              <w:rPr>
                <w:b/>
                <w:bCs/>
                <w:color w:val="FFFFFF" w:themeColor="background1"/>
              </w:rPr>
              <w:t>Defects</w:t>
            </w:r>
          </w:p>
        </w:tc>
        <w:tc>
          <w:tcPr>
            <w:tcW w:w="2251" w:type="dxa"/>
            <w:shd w:val="clear" w:color="auto" w:fill="000000" w:themeFill="text1"/>
          </w:tcPr>
          <w:p w14:paraId="5FBC8615" w14:textId="77777777" w:rsidR="00B25F23" w:rsidRPr="004F17F7" w:rsidRDefault="00B25F23" w:rsidP="006B3E52">
            <w:pPr>
              <w:jc w:val="center"/>
              <w:rPr>
                <w:b/>
                <w:bCs/>
                <w:color w:val="FFFFFF" w:themeColor="background1"/>
              </w:rPr>
            </w:pPr>
            <w:r w:rsidRPr="004F17F7">
              <w:rPr>
                <w:b/>
                <w:bCs/>
                <w:color w:val="FFFFFF" w:themeColor="background1"/>
              </w:rPr>
              <w:t>Status</w:t>
            </w:r>
          </w:p>
        </w:tc>
      </w:tr>
      <w:tr w:rsidR="00B25F23" w14:paraId="70939B35" w14:textId="77777777" w:rsidTr="0099411F">
        <w:tc>
          <w:tcPr>
            <w:tcW w:w="1838" w:type="dxa"/>
          </w:tcPr>
          <w:p w14:paraId="25063765" w14:textId="77777777" w:rsidR="00B25F23" w:rsidRDefault="00B25F23" w:rsidP="006B3E52">
            <w:r>
              <w:t>BR1</w:t>
            </w:r>
          </w:p>
        </w:tc>
        <w:tc>
          <w:tcPr>
            <w:tcW w:w="2713" w:type="dxa"/>
          </w:tcPr>
          <w:p w14:paraId="7A87E984" w14:textId="072F264C" w:rsidR="00B25F23" w:rsidRDefault="00B25F23" w:rsidP="006B3E52">
            <w:r>
              <w:t>1</w:t>
            </w:r>
            <w:r w:rsidR="003854A4">
              <w:t xml:space="preserve"> – 4</w:t>
            </w:r>
          </w:p>
        </w:tc>
        <w:tc>
          <w:tcPr>
            <w:tcW w:w="2214" w:type="dxa"/>
          </w:tcPr>
          <w:p w14:paraId="4B166643" w14:textId="77777777" w:rsidR="00B25F23" w:rsidRDefault="00B25F23" w:rsidP="006B3E52">
            <w:pPr>
              <w:jc w:val="center"/>
            </w:pPr>
            <w:r>
              <w:t>-</w:t>
            </w:r>
          </w:p>
        </w:tc>
        <w:tc>
          <w:tcPr>
            <w:tcW w:w="2251" w:type="dxa"/>
          </w:tcPr>
          <w:p w14:paraId="355DF52D" w14:textId="77777777" w:rsidR="00B25F23" w:rsidRDefault="00B25F23" w:rsidP="006B3E52">
            <w:pPr>
              <w:jc w:val="center"/>
            </w:pPr>
            <w:r>
              <w:t>Satisfied</w:t>
            </w:r>
          </w:p>
        </w:tc>
      </w:tr>
      <w:tr w:rsidR="00D45AA3" w14:paraId="7D57DD5C" w14:textId="77777777" w:rsidTr="0099411F">
        <w:tc>
          <w:tcPr>
            <w:tcW w:w="1838" w:type="dxa"/>
          </w:tcPr>
          <w:p w14:paraId="30A2D234" w14:textId="4CB71809" w:rsidR="00D45AA3" w:rsidRDefault="00D45AA3" w:rsidP="00D45AA3">
            <w:r>
              <w:t>BR2</w:t>
            </w:r>
          </w:p>
        </w:tc>
        <w:tc>
          <w:tcPr>
            <w:tcW w:w="2713" w:type="dxa"/>
          </w:tcPr>
          <w:p w14:paraId="7166E30A" w14:textId="64126AFB" w:rsidR="00D45AA3" w:rsidRDefault="003854A4" w:rsidP="00D45AA3">
            <w:r>
              <w:t>5 – 8</w:t>
            </w:r>
          </w:p>
        </w:tc>
        <w:tc>
          <w:tcPr>
            <w:tcW w:w="2214" w:type="dxa"/>
          </w:tcPr>
          <w:p w14:paraId="1320E1C9" w14:textId="23C8EDA7" w:rsidR="00D45AA3" w:rsidRDefault="00D45AA3" w:rsidP="00D45AA3">
            <w:pPr>
              <w:jc w:val="center"/>
            </w:pPr>
            <w:r>
              <w:t>-</w:t>
            </w:r>
          </w:p>
        </w:tc>
        <w:tc>
          <w:tcPr>
            <w:tcW w:w="2251" w:type="dxa"/>
          </w:tcPr>
          <w:p w14:paraId="6F8285E7" w14:textId="6E51F7A2" w:rsidR="00D45AA3" w:rsidRDefault="00D45AA3" w:rsidP="00D45AA3">
            <w:pPr>
              <w:jc w:val="center"/>
            </w:pPr>
            <w:r>
              <w:t>Satisfied</w:t>
            </w:r>
          </w:p>
        </w:tc>
      </w:tr>
      <w:tr w:rsidR="00D45AA3" w14:paraId="6F35651E" w14:textId="77777777" w:rsidTr="0099411F">
        <w:tc>
          <w:tcPr>
            <w:tcW w:w="1838" w:type="dxa"/>
          </w:tcPr>
          <w:p w14:paraId="69B6349E" w14:textId="5D7E893C" w:rsidR="00D45AA3" w:rsidRDefault="00D45AA3" w:rsidP="00D45AA3">
            <w:r>
              <w:t>BR3</w:t>
            </w:r>
          </w:p>
        </w:tc>
        <w:tc>
          <w:tcPr>
            <w:tcW w:w="2713" w:type="dxa"/>
          </w:tcPr>
          <w:p w14:paraId="0E0D6EB0" w14:textId="22B4AAA0" w:rsidR="00D45AA3" w:rsidRDefault="003854A4" w:rsidP="00D45AA3">
            <w:r>
              <w:t>9 - 11</w:t>
            </w:r>
            <w:r w:rsidR="00D45AA3">
              <w:t xml:space="preserve"> </w:t>
            </w:r>
          </w:p>
        </w:tc>
        <w:tc>
          <w:tcPr>
            <w:tcW w:w="2214" w:type="dxa"/>
          </w:tcPr>
          <w:p w14:paraId="345C0EE2" w14:textId="77777777" w:rsidR="00D45AA3" w:rsidRDefault="00D45AA3" w:rsidP="00D45AA3">
            <w:pPr>
              <w:jc w:val="center"/>
            </w:pPr>
            <w:r>
              <w:t>-</w:t>
            </w:r>
          </w:p>
        </w:tc>
        <w:tc>
          <w:tcPr>
            <w:tcW w:w="2251" w:type="dxa"/>
          </w:tcPr>
          <w:p w14:paraId="4AB3CFBD" w14:textId="77777777" w:rsidR="00D45AA3" w:rsidRDefault="00D45AA3" w:rsidP="00D45AA3">
            <w:pPr>
              <w:jc w:val="center"/>
            </w:pPr>
            <w:r>
              <w:t>Satisfied</w:t>
            </w:r>
          </w:p>
        </w:tc>
      </w:tr>
      <w:tr w:rsidR="00D45AA3" w14:paraId="146FB296" w14:textId="77777777" w:rsidTr="0099411F">
        <w:tc>
          <w:tcPr>
            <w:tcW w:w="1838" w:type="dxa"/>
          </w:tcPr>
          <w:p w14:paraId="6E751978" w14:textId="3E9EBB4C" w:rsidR="00D45AA3" w:rsidRDefault="00D45AA3" w:rsidP="00D45AA3">
            <w:r>
              <w:t>BR4</w:t>
            </w:r>
          </w:p>
        </w:tc>
        <w:tc>
          <w:tcPr>
            <w:tcW w:w="2713" w:type="dxa"/>
          </w:tcPr>
          <w:p w14:paraId="1D5F0E40" w14:textId="5AFDED28" w:rsidR="00D45AA3" w:rsidRDefault="003854A4" w:rsidP="00D45AA3">
            <w:r>
              <w:t>3, 4, 12</w:t>
            </w:r>
          </w:p>
        </w:tc>
        <w:tc>
          <w:tcPr>
            <w:tcW w:w="2214" w:type="dxa"/>
          </w:tcPr>
          <w:p w14:paraId="62B27840" w14:textId="77777777" w:rsidR="00D45AA3" w:rsidRDefault="00D45AA3" w:rsidP="00D45AA3">
            <w:pPr>
              <w:jc w:val="center"/>
            </w:pPr>
            <w:r>
              <w:t>-</w:t>
            </w:r>
          </w:p>
        </w:tc>
        <w:tc>
          <w:tcPr>
            <w:tcW w:w="2251" w:type="dxa"/>
          </w:tcPr>
          <w:p w14:paraId="73BC28A2" w14:textId="77777777" w:rsidR="00D45AA3" w:rsidRDefault="00D45AA3" w:rsidP="00D45AA3">
            <w:pPr>
              <w:jc w:val="center"/>
            </w:pPr>
            <w:r>
              <w:t>Satisfied</w:t>
            </w:r>
          </w:p>
        </w:tc>
      </w:tr>
    </w:tbl>
    <w:p w14:paraId="0F27A37C" w14:textId="77777777" w:rsidR="00B25F23" w:rsidRDefault="00B25F23" w:rsidP="00B25F23">
      <w:pPr>
        <w:pStyle w:val="Heading1"/>
        <w:rPr>
          <w:lang w:val="en-GB"/>
        </w:rPr>
        <w:sectPr w:rsidR="00B25F23" w:rsidSect="003B34CF">
          <w:footerReference w:type="first" r:id="rId14"/>
          <w:pgSz w:w="11906" w:h="16838"/>
          <w:pgMar w:top="1440" w:right="1440" w:bottom="1440" w:left="1440" w:header="708" w:footer="708" w:gutter="0"/>
          <w:cols w:space="708"/>
          <w:titlePg/>
          <w:docGrid w:linePitch="360"/>
        </w:sectPr>
      </w:pPr>
    </w:p>
    <w:p w14:paraId="7EB78C55" w14:textId="77777777" w:rsidR="00B25F23" w:rsidRDefault="00B25F23" w:rsidP="00B25F23">
      <w:pPr>
        <w:pStyle w:val="Heading1"/>
        <w:rPr>
          <w:lang w:val="en-GB"/>
        </w:rPr>
      </w:pPr>
      <w:bookmarkStart w:id="33" w:name="_Toc42625353"/>
      <w:bookmarkStart w:id="34" w:name="_Toc42801897"/>
      <w:r>
        <w:rPr>
          <w:lang w:val="en-GB"/>
        </w:rPr>
        <w:lastRenderedPageBreak/>
        <w:t>Test Cases</w:t>
      </w:r>
      <w:bookmarkEnd w:id="33"/>
      <w:bookmarkEnd w:id="34"/>
    </w:p>
    <w:p w14:paraId="628F933C" w14:textId="77777777" w:rsidR="00B25F23" w:rsidRPr="0047186E" w:rsidRDefault="00B25F23" w:rsidP="00B25F23">
      <w:pPr>
        <w:pStyle w:val="Heading2"/>
        <w:rPr>
          <w:lang w:val="en-GB"/>
        </w:rPr>
      </w:pPr>
      <w:bookmarkStart w:id="35" w:name="_Toc42801898"/>
      <w:r>
        <w:rPr>
          <w:lang w:val="en-GB"/>
        </w:rPr>
        <w:t>Test Case Results Table</w:t>
      </w:r>
      <w:bookmarkEnd w:id="35"/>
    </w:p>
    <w:tbl>
      <w:tblPr>
        <w:tblStyle w:val="TableGrid"/>
        <w:tblW w:w="12895" w:type="dxa"/>
        <w:tblLook w:val="04A0" w:firstRow="1" w:lastRow="0" w:firstColumn="1" w:lastColumn="0" w:noHBand="0" w:noVBand="1"/>
      </w:tblPr>
      <w:tblGrid>
        <w:gridCol w:w="548"/>
        <w:gridCol w:w="1652"/>
        <w:gridCol w:w="5342"/>
        <w:gridCol w:w="4381"/>
        <w:gridCol w:w="972"/>
      </w:tblGrid>
      <w:tr w:rsidR="00AD6C45" w14:paraId="0436C229" w14:textId="77777777" w:rsidTr="003854A4">
        <w:trPr>
          <w:trHeight w:val="216"/>
        </w:trPr>
        <w:tc>
          <w:tcPr>
            <w:tcW w:w="550" w:type="dxa"/>
            <w:shd w:val="clear" w:color="auto" w:fill="000000" w:themeFill="text1"/>
          </w:tcPr>
          <w:p w14:paraId="39105677" w14:textId="77777777" w:rsidR="00AD6C45" w:rsidRPr="008B420D" w:rsidRDefault="00AD6C45" w:rsidP="006B3E52">
            <w:pPr>
              <w:jc w:val="center"/>
              <w:rPr>
                <w:b/>
                <w:bCs/>
                <w:color w:val="FFFFFF" w:themeColor="background1"/>
                <w:sz w:val="24"/>
                <w:szCs w:val="24"/>
                <w:lang w:val="en-GB"/>
              </w:rPr>
            </w:pPr>
            <w:r w:rsidRPr="008B420D">
              <w:rPr>
                <w:b/>
                <w:bCs/>
                <w:color w:val="FFFFFF" w:themeColor="background1"/>
                <w:sz w:val="24"/>
                <w:szCs w:val="24"/>
                <w:lang w:val="en-GB"/>
              </w:rPr>
              <w:t>#</w:t>
            </w:r>
          </w:p>
        </w:tc>
        <w:tc>
          <w:tcPr>
            <w:tcW w:w="1572" w:type="dxa"/>
            <w:shd w:val="clear" w:color="auto" w:fill="000000" w:themeFill="text1"/>
          </w:tcPr>
          <w:p w14:paraId="42D1DBC3" w14:textId="3B704A5B" w:rsidR="00AD6C45" w:rsidRPr="008B420D" w:rsidRDefault="00AD6C45" w:rsidP="006B3E52">
            <w:pPr>
              <w:jc w:val="center"/>
              <w:rPr>
                <w:b/>
                <w:bCs/>
                <w:color w:val="FFFFFF" w:themeColor="background1"/>
                <w:sz w:val="24"/>
                <w:szCs w:val="24"/>
              </w:rPr>
            </w:pPr>
            <w:r>
              <w:rPr>
                <w:b/>
                <w:bCs/>
                <w:color w:val="FFFFFF" w:themeColor="background1"/>
                <w:sz w:val="24"/>
                <w:szCs w:val="24"/>
              </w:rPr>
              <w:t>Requirement</w:t>
            </w:r>
          </w:p>
        </w:tc>
        <w:tc>
          <w:tcPr>
            <w:tcW w:w="5386" w:type="dxa"/>
            <w:shd w:val="clear" w:color="auto" w:fill="000000" w:themeFill="text1"/>
          </w:tcPr>
          <w:p w14:paraId="0C364E32" w14:textId="7499585E" w:rsidR="00AD6C45" w:rsidRPr="008B420D" w:rsidRDefault="00AD6C45" w:rsidP="006B3E52">
            <w:pPr>
              <w:jc w:val="center"/>
              <w:rPr>
                <w:b/>
                <w:bCs/>
                <w:color w:val="FFFFFF" w:themeColor="background1"/>
                <w:sz w:val="24"/>
                <w:szCs w:val="24"/>
                <w:lang w:val="en-GB"/>
              </w:rPr>
            </w:pPr>
            <w:r>
              <w:rPr>
                <w:b/>
                <w:bCs/>
                <w:color w:val="FFFFFF" w:themeColor="background1"/>
                <w:sz w:val="24"/>
                <w:szCs w:val="24"/>
                <w:lang w:val="en-GB"/>
              </w:rPr>
              <w:t>Guideline</w:t>
            </w:r>
          </w:p>
        </w:tc>
        <w:tc>
          <w:tcPr>
            <w:tcW w:w="4415" w:type="dxa"/>
            <w:shd w:val="clear" w:color="auto" w:fill="000000" w:themeFill="text1"/>
          </w:tcPr>
          <w:p w14:paraId="01926D45" w14:textId="6FC25589" w:rsidR="00AD6C45" w:rsidRPr="008B420D" w:rsidRDefault="00AD6C45" w:rsidP="006B3E52">
            <w:pPr>
              <w:jc w:val="center"/>
              <w:rPr>
                <w:b/>
                <w:bCs/>
                <w:color w:val="FFFFFF" w:themeColor="background1"/>
                <w:sz w:val="24"/>
                <w:szCs w:val="24"/>
                <w:lang w:val="en-GB"/>
              </w:rPr>
            </w:pPr>
            <w:r>
              <w:rPr>
                <w:b/>
                <w:bCs/>
                <w:color w:val="FFFFFF" w:themeColor="background1"/>
                <w:sz w:val="24"/>
                <w:szCs w:val="24"/>
                <w:lang w:val="en-GB"/>
              </w:rPr>
              <w:t>Page Comment</w:t>
            </w:r>
          </w:p>
        </w:tc>
        <w:tc>
          <w:tcPr>
            <w:tcW w:w="972" w:type="dxa"/>
            <w:shd w:val="clear" w:color="auto" w:fill="000000" w:themeFill="text1"/>
          </w:tcPr>
          <w:p w14:paraId="69768E1C" w14:textId="3F107374" w:rsidR="00AD6C45" w:rsidRPr="008B420D" w:rsidRDefault="00AD6C45" w:rsidP="006B3E52">
            <w:pPr>
              <w:jc w:val="center"/>
              <w:rPr>
                <w:b/>
                <w:bCs/>
                <w:color w:val="FFFFFF" w:themeColor="background1"/>
                <w:sz w:val="24"/>
                <w:szCs w:val="24"/>
                <w:lang w:val="en-GB"/>
              </w:rPr>
            </w:pPr>
            <w:r>
              <w:rPr>
                <w:b/>
                <w:bCs/>
                <w:color w:val="FFFFFF" w:themeColor="background1"/>
                <w:sz w:val="24"/>
                <w:szCs w:val="24"/>
                <w:lang w:val="en-GB"/>
              </w:rPr>
              <w:t>Success</w:t>
            </w:r>
          </w:p>
        </w:tc>
      </w:tr>
      <w:tr w:rsidR="00AD6C45" w14:paraId="0F3E497D" w14:textId="77777777" w:rsidTr="0099411F">
        <w:trPr>
          <w:trHeight w:val="205"/>
        </w:trPr>
        <w:tc>
          <w:tcPr>
            <w:tcW w:w="550" w:type="dxa"/>
            <w:shd w:val="clear" w:color="auto" w:fill="E2EFD9" w:themeFill="accent6" w:themeFillTint="33"/>
          </w:tcPr>
          <w:p w14:paraId="43C352BF" w14:textId="77777777" w:rsidR="00AD6C45" w:rsidRPr="0099411F" w:rsidRDefault="00AD6C45" w:rsidP="0099411F">
            <w:r w:rsidRPr="0099411F">
              <w:t>1</w:t>
            </w:r>
          </w:p>
        </w:tc>
        <w:tc>
          <w:tcPr>
            <w:tcW w:w="1572" w:type="dxa"/>
            <w:vMerge w:val="restart"/>
            <w:shd w:val="clear" w:color="auto" w:fill="E2EFD9" w:themeFill="accent6" w:themeFillTint="33"/>
          </w:tcPr>
          <w:p w14:paraId="374A378A" w14:textId="329A6A6D" w:rsidR="00AD6C45" w:rsidRPr="0099411F" w:rsidRDefault="00AD6C45" w:rsidP="0099411F">
            <w:r w:rsidRPr="0099411F">
              <w:t>Perceivable</w:t>
            </w:r>
          </w:p>
        </w:tc>
        <w:tc>
          <w:tcPr>
            <w:tcW w:w="5386" w:type="dxa"/>
            <w:shd w:val="clear" w:color="auto" w:fill="E2EFD9" w:themeFill="accent6" w:themeFillTint="33"/>
          </w:tcPr>
          <w:p w14:paraId="502B7990" w14:textId="0A3053BD" w:rsidR="00AD6C45" w:rsidRPr="0099411F" w:rsidRDefault="00AD6C45" w:rsidP="0099411F">
            <w:r w:rsidRPr="0099411F">
              <w:t>Provide text alternatives for any non-text content so that it can be changed into other forms people need, such as large print, braille, speech, symbols or simpler language.</w:t>
            </w:r>
          </w:p>
        </w:tc>
        <w:tc>
          <w:tcPr>
            <w:tcW w:w="4415" w:type="dxa"/>
            <w:shd w:val="clear" w:color="auto" w:fill="E2EFD9" w:themeFill="accent6" w:themeFillTint="33"/>
          </w:tcPr>
          <w:p w14:paraId="2A22A079" w14:textId="363A3C25" w:rsidR="00AD6C45" w:rsidRPr="0099411F" w:rsidRDefault="00AD6C45" w:rsidP="0099411F">
            <w:r w:rsidRPr="0099411F">
              <w:t>Alternative text is provided with every displayed image.</w:t>
            </w:r>
          </w:p>
        </w:tc>
        <w:tc>
          <w:tcPr>
            <w:tcW w:w="972" w:type="dxa"/>
            <w:shd w:val="clear" w:color="auto" w:fill="E2EFD9" w:themeFill="accent6" w:themeFillTint="33"/>
          </w:tcPr>
          <w:p w14:paraId="0D72FC1B" w14:textId="77777777" w:rsidR="00AD6C45" w:rsidRPr="0099411F" w:rsidRDefault="00AD6C45" w:rsidP="0099411F">
            <w:r w:rsidRPr="0099411F">
              <w:t>PASS</w:t>
            </w:r>
          </w:p>
        </w:tc>
      </w:tr>
      <w:tr w:rsidR="00AD6C45" w14:paraId="5466597D" w14:textId="77777777" w:rsidTr="0099411F">
        <w:trPr>
          <w:trHeight w:val="341"/>
        </w:trPr>
        <w:tc>
          <w:tcPr>
            <w:tcW w:w="550" w:type="dxa"/>
            <w:shd w:val="clear" w:color="auto" w:fill="E2EFD9" w:themeFill="accent6" w:themeFillTint="33"/>
          </w:tcPr>
          <w:p w14:paraId="1BF2ACA0" w14:textId="77F5B233" w:rsidR="00AD6C45" w:rsidRPr="0099411F" w:rsidRDefault="00AD6C45" w:rsidP="0099411F">
            <w:r w:rsidRPr="0099411F">
              <w:t>2</w:t>
            </w:r>
          </w:p>
        </w:tc>
        <w:tc>
          <w:tcPr>
            <w:tcW w:w="1572" w:type="dxa"/>
            <w:vMerge/>
            <w:shd w:val="clear" w:color="auto" w:fill="E2EFD9" w:themeFill="accent6" w:themeFillTint="33"/>
          </w:tcPr>
          <w:p w14:paraId="47D52405" w14:textId="306C7E71" w:rsidR="00AD6C45" w:rsidRPr="0099411F" w:rsidRDefault="00AD6C45" w:rsidP="0099411F"/>
        </w:tc>
        <w:tc>
          <w:tcPr>
            <w:tcW w:w="5386" w:type="dxa"/>
            <w:shd w:val="clear" w:color="auto" w:fill="E2EFD9" w:themeFill="accent6" w:themeFillTint="33"/>
          </w:tcPr>
          <w:p w14:paraId="62C77334" w14:textId="1AD66B3C" w:rsidR="00AD6C45" w:rsidRPr="0099411F" w:rsidRDefault="00AD6C45" w:rsidP="0099411F">
            <w:r w:rsidRPr="0099411F">
              <w:t>Time-based media: Provide alternatives for time-based media.</w:t>
            </w:r>
          </w:p>
        </w:tc>
        <w:tc>
          <w:tcPr>
            <w:tcW w:w="4415" w:type="dxa"/>
            <w:shd w:val="clear" w:color="auto" w:fill="E2EFD9" w:themeFill="accent6" w:themeFillTint="33"/>
          </w:tcPr>
          <w:p w14:paraId="105117E6" w14:textId="7297F632" w:rsidR="00AD6C45" w:rsidRPr="0099411F" w:rsidRDefault="00AD6C45" w:rsidP="0099411F">
            <w:r w:rsidRPr="0099411F">
              <w:t xml:space="preserve">Alternative provided for background videos. </w:t>
            </w:r>
          </w:p>
        </w:tc>
        <w:tc>
          <w:tcPr>
            <w:tcW w:w="972" w:type="dxa"/>
            <w:shd w:val="clear" w:color="auto" w:fill="E2EFD9" w:themeFill="accent6" w:themeFillTint="33"/>
          </w:tcPr>
          <w:p w14:paraId="120E9492" w14:textId="1A9446CB" w:rsidR="00AD6C45" w:rsidRPr="0099411F" w:rsidRDefault="00AD6C45" w:rsidP="0099411F">
            <w:r w:rsidRPr="0099411F">
              <w:t>PASS</w:t>
            </w:r>
          </w:p>
        </w:tc>
      </w:tr>
      <w:tr w:rsidR="00AD6C45" w14:paraId="2C0BD11F" w14:textId="77777777" w:rsidTr="0099411F">
        <w:trPr>
          <w:trHeight w:val="353"/>
        </w:trPr>
        <w:tc>
          <w:tcPr>
            <w:tcW w:w="550" w:type="dxa"/>
            <w:shd w:val="clear" w:color="auto" w:fill="E2EFD9" w:themeFill="accent6" w:themeFillTint="33"/>
          </w:tcPr>
          <w:p w14:paraId="2F01126C" w14:textId="0D4C7EBE" w:rsidR="00AD6C45" w:rsidRPr="0099411F" w:rsidRDefault="00AD6C45" w:rsidP="0099411F">
            <w:r w:rsidRPr="0099411F">
              <w:t>3</w:t>
            </w:r>
          </w:p>
        </w:tc>
        <w:tc>
          <w:tcPr>
            <w:tcW w:w="1572" w:type="dxa"/>
            <w:vMerge/>
            <w:shd w:val="clear" w:color="auto" w:fill="E2EFD9" w:themeFill="accent6" w:themeFillTint="33"/>
          </w:tcPr>
          <w:p w14:paraId="572C8DFA" w14:textId="162FE363" w:rsidR="00AD6C45" w:rsidRPr="0099411F" w:rsidRDefault="00AD6C45" w:rsidP="0099411F"/>
        </w:tc>
        <w:tc>
          <w:tcPr>
            <w:tcW w:w="5386" w:type="dxa"/>
            <w:shd w:val="clear" w:color="auto" w:fill="E2EFD9" w:themeFill="accent6" w:themeFillTint="33"/>
          </w:tcPr>
          <w:p w14:paraId="1EE52692" w14:textId="359C11E9" w:rsidR="00AD6C45" w:rsidRPr="0099411F" w:rsidRDefault="00AD6C45" w:rsidP="0099411F">
            <w:r w:rsidRPr="0099411F">
              <w:t>Create content that can be presented in different ways (for example simpler layout) without losing information or structure</w:t>
            </w:r>
          </w:p>
        </w:tc>
        <w:tc>
          <w:tcPr>
            <w:tcW w:w="4415" w:type="dxa"/>
            <w:shd w:val="clear" w:color="auto" w:fill="E2EFD9" w:themeFill="accent6" w:themeFillTint="33"/>
          </w:tcPr>
          <w:p w14:paraId="7FE1ED39" w14:textId="423F278A" w:rsidR="00AD6C45" w:rsidRPr="0099411F" w:rsidRDefault="00AD6C45" w:rsidP="0099411F">
            <w:r w:rsidRPr="0099411F">
              <w:t>All pages uses a hybrid of adaptive and responsive designs.</w:t>
            </w:r>
          </w:p>
        </w:tc>
        <w:tc>
          <w:tcPr>
            <w:tcW w:w="972" w:type="dxa"/>
            <w:shd w:val="clear" w:color="auto" w:fill="E2EFD9" w:themeFill="accent6" w:themeFillTint="33"/>
          </w:tcPr>
          <w:p w14:paraId="1956A530" w14:textId="3CD0297C" w:rsidR="00AD6C45" w:rsidRPr="0099411F" w:rsidRDefault="00AD6C45" w:rsidP="0099411F">
            <w:r w:rsidRPr="0099411F">
              <w:t>PASS</w:t>
            </w:r>
          </w:p>
        </w:tc>
      </w:tr>
      <w:tr w:rsidR="00AD6C45" w14:paraId="341CA26E" w14:textId="77777777" w:rsidTr="0099411F">
        <w:trPr>
          <w:trHeight w:val="341"/>
        </w:trPr>
        <w:tc>
          <w:tcPr>
            <w:tcW w:w="550" w:type="dxa"/>
            <w:shd w:val="clear" w:color="auto" w:fill="E2EFD9" w:themeFill="accent6" w:themeFillTint="33"/>
          </w:tcPr>
          <w:p w14:paraId="33380CD4" w14:textId="2504B8BE" w:rsidR="00AD6C45" w:rsidRPr="0099411F" w:rsidRDefault="00AD6C45" w:rsidP="0099411F">
            <w:r w:rsidRPr="0099411F">
              <w:t>4</w:t>
            </w:r>
          </w:p>
        </w:tc>
        <w:tc>
          <w:tcPr>
            <w:tcW w:w="1572" w:type="dxa"/>
            <w:vMerge/>
            <w:shd w:val="clear" w:color="auto" w:fill="E2EFD9" w:themeFill="accent6" w:themeFillTint="33"/>
          </w:tcPr>
          <w:p w14:paraId="08510054" w14:textId="4BC346F1" w:rsidR="00AD6C45" w:rsidRPr="0099411F" w:rsidRDefault="00AD6C45" w:rsidP="0099411F"/>
        </w:tc>
        <w:tc>
          <w:tcPr>
            <w:tcW w:w="5386" w:type="dxa"/>
            <w:shd w:val="clear" w:color="auto" w:fill="E2EFD9" w:themeFill="accent6" w:themeFillTint="33"/>
          </w:tcPr>
          <w:p w14:paraId="65784765" w14:textId="2EDCA687" w:rsidR="00AD6C45" w:rsidRPr="0099411F" w:rsidRDefault="00AD6C45" w:rsidP="0099411F">
            <w:r w:rsidRPr="0099411F">
              <w:t>Make it easier for users to see and hear content including separating foreground from background.</w:t>
            </w:r>
          </w:p>
        </w:tc>
        <w:tc>
          <w:tcPr>
            <w:tcW w:w="4415" w:type="dxa"/>
            <w:shd w:val="clear" w:color="auto" w:fill="E2EFD9" w:themeFill="accent6" w:themeFillTint="33"/>
          </w:tcPr>
          <w:p w14:paraId="73135882" w14:textId="7498A2C7" w:rsidR="00B06BF5" w:rsidRPr="0099411F" w:rsidRDefault="00AD6C45" w:rsidP="0099411F">
            <w:r w:rsidRPr="0099411F">
              <w:t>Stylesheets have been used to conform to a uniform style. The pages headings have been styled to contrast from normal text content and images.</w:t>
            </w:r>
          </w:p>
          <w:p w14:paraId="091663D8" w14:textId="73CCC4AD" w:rsidR="00B06BF5" w:rsidRPr="0099411F" w:rsidRDefault="00B06BF5" w:rsidP="0099411F">
            <w:r w:rsidRPr="0099411F">
              <w:t>Background includes a semi-opaque filter panel reducing the contrast of the background video against the foreground content.</w:t>
            </w:r>
          </w:p>
        </w:tc>
        <w:tc>
          <w:tcPr>
            <w:tcW w:w="972" w:type="dxa"/>
            <w:shd w:val="clear" w:color="auto" w:fill="E2EFD9" w:themeFill="accent6" w:themeFillTint="33"/>
          </w:tcPr>
          <w:p w14:paraId="3B0118AE" w14:textId="5175D971" w:rsidR="00AD6C45" w:rsidRPr="0099411F" w:rsidRDefault="00AD6C45" w:rsidP="0099411F">
            <w:r w:rsidRPr="0099411F">
              <w:t>PASS</w:t>
            </w:r>
          </w:p>
        </w:tc>
      </w:tr>
      <w:tr w:rsidR="00AD6C45" w14:paraId="236EB072" w14:textId="77777777" w:rsidTr="0099411F">
        <w:trPr>
          <w:trHeight w:val="353"/>
        </w:trPr>
        <w:tc>
          <w:tcPr>
            <w:tcW w:w="550" w:type="dxa"/>
            <w:shd w:val="clear" w:color="auto" w:fill="FBE4D5" w:themeFill="accent2" w:themeFillTint="33"/>
          </w:tcPr>
          <w:p w14:paraId="6396044B" w14:textId="6C17DDED" w:rsidR="00AD6C45" w:rsidRPr="0099411F" w:rsidRDefault="00AD6C45" w:rsidP="0099411F">
            <w:r w:rsidRPr="0099411F">
              <w:t>5</w:t>
            </w:r>
          </w:p>
        </w:tc>
        <w:tc>
          <w:tcPr>
            <w:tcW w:w="1572" w:type="dxa"/>
            <w:vMerge w:val="restart"/>
            <w:shd w:val="clear" w:color="auto" w:fill="FBE4D5" w:themeFill="accent2" w:themeFillTint="33"/>
          </w:tcPr>
          <w:p w14:paraId="0D2FA0D1" w14:textId="61572773" w:rsidR="00AD6C45" w:rsidRPr="0099411F" w:rsidRDefault="00AD6C45" w:rsidP="0099411F">
            <w:r w:rsidRPr="0099411F">
              <w:t>Operable</w:t>
            </w:r>
          </w:p>
        </w:tc>
        <w:tc>
          <w:tcPr>
            <w:tcW w:w="5386" w:type="dxa"/>
            <w:shd w:val="clear" w:color="auto" w:fill="FBE4D5" w:themeFill="accent2" w:themeFillTint="33"/>
          </w:tcPr>
          <w:p w14:paraId="0DFE6D87" w14:textId="71A7ABF9" w:rsidR="00AD6C45" w:rsidRPr="0099411F" w:rsidRDefault="00AD6C45" w:rsidP="0099411F">
            <w:r w:rsidRPr="0099411F">
              <w:t>Make all functionality available from a keyboard.</w:t>
            </w:r>
          </w:p>
        </w:tc>
        <w:tc>
          <w:tcPr>
            <w:tcW w:w="4415" w:type="dxa"/>
            <w:shd w:val="clear" w:color="auto" w:fill="FBE4D5" w:themeFill="accent2" w:themeFillTint="33"/>
          </w:tcPr>
          <w:p w14:paraId="3A251B48" w14:textId="21FB4600" w:rsidR="00AD6C45" w:rsidRPr="0099411F" w:rsidRDefault="00B06BF5" w:rsidP="0099411F">
            <w:r w:rsidRPr="0099411F">
              <w:t>Website is navigatable through keyboard use only.</w:t>
            </w:r>
          </w:p>
        </w:tc>
        <w:tc>
          <w:tcPr>
            <w:tcW w:w="972" w:type="dxa"/>
            <w:shd w:val="clear" w:color="auto" w:fill="FBE4D5" w:themeFill="accent2" w:themeFillTint="33"/>
          </w:tcPr>
          <w:p w14:paraId="3C94618A" w14:textId="77777777" w:rsidR="00AD6C45" w:rsidRPr="0099411F" w:rsidRDefault="00AD6C45" w:rsidP="0099411F">
            <w:r w:rsidRPr="0099411F">
              <w:t>PASS</w:t>
            </w:r>
          </w:p>
        </w:tc>
      </w:tr>
      <w:tr w:rsidR="00AD6C45" w14:paraId="1F0F174D" w14:textId="77777777" w:rsidTr="0099411F">
        <w:trPr>
          <w:trHeight w:val="205"/>
        </w:trPr>
        <w:tc>
          <w:tcPr>
            <w:tcW w:w="550" w:type="dxa"/>
            <w:shd w:val="clear" w:color="auto" w:fill="FBE4D5" w:themeFill="accent2" w:themeFillTint="33"/>
          </w:tcPr>
          <w:p w14:paraId="6873B990" w14:textId="0C67350E" w:rsidR="00AD6C45" w:rsidRPr="0099411F" w:rsidRDefault="00AD6C45" w:rsidP="0099411F">
            <w:r w:rsidRPr="0099411F">
              <w:t>6</w:t>
            </w:r>
          </w:p>
        </w:tc>
        <w:tc>
          <w:tcPr>
            <w:tcW w:w="1572" w:type="dxa"/>
            <w:vMerge/>
            <w:shd w:val="clear" w:color="auto" w:fill="FBE4D5" w:themeFill="accent2" w:themeFillTint="33"/>
          </w:tcPr>
          <w:p w14:paraId="3AA2B356" w14:textId="1C2D3957" w:rsidR="00AD6C45" w:rsidRPr="0099411F" w:rsidRDefault="00AD6C45" w:rsidP="0099411F"/>
        </w:tc>
        <w:tc>
          <w:tcPr>
            <w:tcW w:w="5386" w:type="dxa"/>
            <w:shd w:val="clear" w:color="auto" w:fill="FBE4D5" w:themeFill="accent2" w:themeFillTint="33"/>
          </w:tcPr>
          <w:p w14:paraId="01067B37" w14:textId="33A29E71" w:rsidR="00AD6C45" w:rsidRPr="0099411F" w:rsidRDefault="00AD6C45" w:rsidP="0099411F">
            <w:r w:rsidRPr="0099411F">
              <w:t>Provide users enough time to read and use content.</w:t>
            </w:r>
          </w:p>
        </w:tc>
        <w:tc>
          <w:tcPr>
            <w:tcW w:w="4415" w:type="dxa"/>
            <w:shd w:val="clear" w:color="auto" w:fill="FBE4D5" w:themeFill="accent2" w:themeFillTint="33"/>
          </w:tcPr>
          <w:p w14:paraId="015A8013" w14:textId="04A99A66" w:rsidR="00AD6C45" w:rsidRPr="0099411F" w:rsidRDefault="00B06BF5" w:rsidP="0099411F">
            <w:r w:rsidRPr="0099411F">
              <w:t>Error</w:t>
            </w:r>
            <w:r w:rsidR="002C473E" w:rsidRPr="0099411F">
              <w:t>/W</w:t>
            </w:r>
            <w:r w:rsidRPr="0099411F">
              <w:t xml:space="preserve">arning messages are kept </w:t>
            </w:r>
            <w:r w:rsidR="002C473E" w:rsidRPr="0099411F">
              <w:t>short</w:t>
            </w:r>
            <w:r w:rsidRPr="0099411F">
              <w:t xml:space="preserve"> and to the point, and displayed for 5 seconds. All other text is not time-based.</w:t>
            </w:r>
          </w:p>
        </w:tc>
        <w:tc>
          <w:tcPr>
            <w:tcW w:w="972" w:type="dxa"/>
            <w:shd w:val="clear" w:color="auto" w:fill="FBE4D5" w:themeFill="accent2" w:themeFillTint="33"/>
          </w:tcPr>
          <w:p w14:paraId="07F00C28" w14:textId="77777777" w:rsidR="00AD6C45" w:rsidRPr="0099411F" w:rsidRDefault="00AD6C45" w:rsidP="0099411F">
            <w:r w:rsidRPr="0099411F">
              <w:t>PASS</w:t>
            </w:r>
          </w:p>
        </w:tc>
      </w:tr>
      <w:tr w:rsidR="00AD6C45" w14:paraId="12B08DDF" w14:textId="77777777" w:rsidTr="0099411F">
        <w:trPr>
          <w:trHeight w:val="353"/>
        </w:trPr>
        <w:tc>
          <w:tcPr>
            <w:tcW w:w="550" w:type="dxa"/>
            <w:shd w:val="clear" w:color="auto" w:fill="FBE4D5" w:themeFill="accent2" w:themeFillTint="33"/>
          </w:tcPr>
          <w:p w14:paraId="20FDAFDE" w14:textId="2E12C511" w:rsidR="00AD6C45" w:rsidRPr="0099411F" w:rsidRDefault="00AD6C45" w:rsidP="0099411F">
            <w:r w:rsidRPr="0099411F">
              <w:t>7</w:t>
            </w:r>
          </w:p>
        </w:tc>
        <w:tc>
          <w:tcPr>
            <w:tcW w:w="1572" w:type="dxa"/>
            <w:vMerge/>
            <w:shd w:val="clear" w:color="auto" w:fill="FBE4D5" w:themeFill="accent2" w:themeFillTint="33"/>
          </w:tcPr>
          <w:p w14:paraId="3F508D09" w14:textId="7702F2E3" w:rsidR="00AD6C45" w:rsidRPr="0099411F" w:rsidRDefault="00AD6C45" w:rsidP="0099411F"/>
        </w:tc>
        <w:tc>
          <w:tcPr>
            <w:tcW w:w="5386" w:type="dxa"/>
            <w:shd w:val="clear" w:color="auto" w:fill="FBE4D5" w:themeFill="accent2" w:themeFillTint="33"/>
          </w:tcPr>
          <w:p w14:paraId="68B901EF" w14:textId="6938A4F0" w:rsidR="00AD6C45" w:rsidRPr="0099411F" w:rsidRDefault="00AD6C45" w:rsidP="0099411F">
            <w:r w:rsidRPr="0099411F">
              <w:t>Do not design content in a way that is known to cause seizures.</w:t>
            </w:r>
          </w:p>
        </w:tc>
        <w:tc>
          <w:tcPr>
            <w:tcW w:w="4415" w:type="dxa"/>
            <w:shd w:val="clear" w:color="auto" w:fill="FBE4D5" w:themeFill="accent2" w:themeFillTint="33"/>
          </w:tcPr>
          <w:p w14:paraId="2FA35F52" w14:textId="37C9046E" w:rsidR="00AD6C45" w:rsidRPr="0099411F" w:rsidRDefault="00B06BF5" w:rsidP="0099411F">
            <w:r w:rsidRPr="0099411F">
              <w:t>All content has been designed to avoid repetitive, flashing and high contrasting imagery.</w:t>
            </w:r>
          </w:p>
        </w:tc>
        <w:tc>
          <w:tcPr>
            <w:tcW w:w="972" w:type="dxa"/>
            <w:shd w:val="clear" w:color="auto" w:fill="FBE4D5" w:themeFill="accent2" w:themeFillTint="33"/>
          </w:tcPr>
          <w:p w14:paraId="298C9EB0" w14:textId="77777777" w:rsidR="00AD6C45" w:rsidRPr="0099411F" w:rsidRDefault="00AD6C45" w:rsidP="0099411F">
            <w:r w:rsidRPr="0099411F">
              <w:t>PASS</w:t>
            </w:r>
          </w:p>
        </w:tc>
      </w:tr>
      <w:tr w:rsidR="00AD6C45" w14:paraId="74649548" w14:textId="77777777" w:rsidTr="0099411F">
        <w:trPr>
          <w:trHeight w:val="193"/>
        </w:trPr>
        <w:tc>
          <w:tcPr>
            <w:tcW w:w="550" w:type="dxa"/>
            <w:shd w:val="clear" w:color="auto" w:fill="FBE4D5" w:themeFill="accent2" w:themeFillTint="33"/>
          </w:tcPr>
          <w:p w14:paraId="1A3F65E0" w14:textId="3B30CF0D" w:rsidR="00AD6C45" w:rsidRPr="0099411F" w:rsidRDefault="00AD6C45" w:rsidP="0099411F">
            <w:r w:rsidRPr="0099411F">
              <w:t>8</w:t>
            </w:r>
          </w:p>
        </w:tc>
        <w:tc>
          <w:tcPr>
            <w:tcW w:w="1572" w:type="dxa"/>
            <w:vMerge/>
            <w:shd w:val="clear" w:color="auto" w:fill="FBE4D5" w:themeFill="accent2" w:themeFillTint="33"/>
          </w:tcPr>
          <w:p w14:paraId="0D340F41" w14:textId="6843378A" w:rsidR="00AD6C45" w:rsidRPr="0099411F" w:rsidRDefault="00AD6C45" w:rsidP="0099411F"/>
        </w:tc>
        <w:tc>
          <w:tcPr>
            <w:tcW w:w="5386" w:type="dxa"/>
            <w:shd w:val="clear" w:color="auto" w:fill="FBE4D5" w:themeFill="accent2" w:themeFillTint="33"/>
          </w:tcPr>
          <w:p w14:paraId="4747A5CE" w14:textId="369D32E5" w:rsidR="00AD6C45" w:rsidRPr="0099411F" w:rsidRDefault="00AD6C45" w:rsidP="0099411F">
            <w:r w:rsidRPr="0099411F">
              <w:t>Provide ways to help users navigate, find content, and determine where they are.</w:t>
            </w:r>
          </w:p>
        </w:tc>
        <w:tc>
          <w:tcPr>
            <w:tcW w:w="4415" w:type="dxa"/>
            <w:shd w:val="clear" w:color="auto" w:fill="FBE4D5" w:themeFill="accent2" w:themeFillTint="33"/>
          </w:tcPr>
          <w:p w14:paraId="29BB782C" w14:textId="77777777" w:rsidR="00AD6C45" w:rsidRPr="0099411F" w:rsidRDefault="00B06BF5" w:rsidP="0099411F">
            <w:r w:rsidRPr="0099411F">
              <w:t>Each page is labelled with a vertical text label indicating which page the user is currently on.</w:t>
            </w:r>
          </w:p>
          <w:p w14:paraId="34D39B39" w14:textId="7D107A5D" w:rsidR="00B06BF5" w:rsidRPr="0099411F" w:rsidRDefault="00B06BF5" w:rsidP="0099411F">
            <w:r w:rsidRPr="0099411F">
              <w:t>The menu follows standard modern menu conventions, making it easy to find and use.</w:t>
            </w:r>
          </w:p>
        </w:tc>
        <w:tc>
          <w:tcPr>
            <w:tcW w:w="972" w:type="dxa"/>
            <w:shd w:val="clear" w:color="auto" w:fill="FBE4D5" w:themeFill="accent2" w:themeFillTint="33"/>
          </w:tcPr>
          <w:p w14:paraId="34F69FFE" w14:textId="77777777" w:rsidR="00AD6C45" w:rsidRPr="0099411F" w:rsidRDefault="00AD6C45" w:rsidP="0099411F">
            <w:r w:rsidRPr="0099411F">
              <w:t>PASS</w:t>
            </w:r>
          </w:p>
        </w:tc>
      </w:tr>
      <w:tr w:rsidR="00AD6C45" w14:paraId="05DDCE07" w14:textId="77777777" w:rsidTr="0099411F">
        <w:trPr>
          <w:trHeight w:val="205"/>
        </w:trPr>
        <w:tc>
          <w:tcPr>
            <w:tcW w:w="550" w:type="dxa"/>
            <w:shd w:val="clear" w:color="auto" w:fill="DEEAF6" w:themeFill="accent5" w:themeFillTint="33"/>
          </w:tcPr>
          <w:p w14:paraId="51BFEC55" w14:textId="117D90B1" w:rsidR="00AD6C45" w:rsidRPr="0099411F" w:rsidRDefault="00AD6C45" w:rsidP="0099411F">
            <w:r w:rsidRPr="0099411F">
              <w:lastRenderedPageBreak/>
              <w:t>9</w:t>
            </w:r>
          </w:p>
        </w:tc>
        <w:tc>
          <w:tcPr>
            <w:tcW w:w="1572" w:type="dxa"/>
            <w:vMerge w:val="restart"/>
            <w:shd w:val="clear" w:color="auto" w:fill="DEEAF6" w:themeFill="accent5" w:themeFillTint="33"/>
          </w:tcPr>
          <w:p w14:paraId="4ADA586A" w14:textId="3D16556D" w:rsidR="00AD6C45" w:rsidRPr="0099411F" w:rsidRDefault="00AD6C45" w:rsidP="0099411F">
            <w:r w:rsidRPr="0099411F">
              <w:t>Understandable</w:t>
            </w:r>
          </w:p>
        </w:tc>
        <w:tc>
          <w:tcPr>
            <w:tcW w:w="5386" w:type="dxa"/>
            <w:shd w:val="clear" w:color="auto" w:fill="DEEAF6" w:themeFill="accent5" w:themeFillTint="33"/>
          </w:tcPr>
          <w:p w14:paraId="6C19FE29" w14:textId="784F0F67" w:rsidR="00AD6C45" w:rsidRPr="0099411F" w:rsidRDefault="00AD6C45" w:rsidP="0099411F">
            <w:r w:rsidRPr="0099411F">
              <w:t>Make text content readable and understandable.</w:t>
            </w:r>
          </w:p>
        </w:tc>
        <w:tc>
          <w:tcPr>
            <w:tcW w:w="4415" w:type="dxa"/>
            <w:shd w:val="clear" w:color="auto" w:fill="DEEAF6" w:themeFill="accent5" w:themeFillTint="33"/>
          </w:tcPr>
          <w:p w14:paraId="7A0CD478" w14:textId="346E32AB" w:rsidR="00AD6C45" w:rsidRPr="0099411F" w:rsidRDefault="00B06BF5" w:rsidP="0099411F">
            <w:r w:rsidRPr="0099411F">
              <w:t>All text is sized appropriately, with a legible font and written in a coherent manner.</w:t>
            </w:r>
          </w:p>
        </w:tc>
        <w:tc>
          <w:tcPr>
            <w:tcW w:w="972" w:type="dxa"/>
            <w:shd w:val="clear" w:color="auto" w:fill="DEEAF6" w:themeFill="accent5" w:themeFillTint="33"/>
          </w:tcPr>
          <w:p w14:paraId="593FF66E" w14:textId="77777777" w:rsidR="00AD6C45" w:rsidRPr="0099411F" w:rsidRDefault="00AD6C45" w:rsidP="0099411F">
            <w:r w:rsidRPr="0099411F">
              <w:t>PASS</w:t>
            </w:r>
          </w:p>
        </w:tc>
      </w:tr>
      <w:tr w:rsidR="00AD6C45" w14:paraId="1978F475" w14:textId="77777777" w:rsidTr="0099411F">
        <w:trPr>
          <w:trHeight w:val="193"/>
        </w:trPr>
        <w:tc>
          <w:tcPr>
            <w:tcW w:w="550" w:type="dxa"/>
            <w:shd w:val="clear" w:color="auto" w:fill="DEEAF6" w:themeFill="accent5" w:themeFillTint="33"/>
          </w:tcPr>
          <w:p w14:paraId="2935A3E2" w14:textId="69089CFA" w:rsidR="00AD6C45" w:rsidRPr="0099411F" w:rsidRDefault="00AD6C45" w:rsidP="0099411F">
            <w:r w:rsidRPr="0099411F">
              <w:t>10</w:t>
            </w:r>
          </w:p>
        </w:tc>
        <w:tc>
          <w:tcPr>
            <w:tcW w:w="1572" w:type="dxa"/>
            <w:vMerge/>
            <w:shd w:val="clear" w:color="auto" w:fill="DEEAF6" w:themeFill="accent5" w:themeFillTint="33"/>
          </w:tcPr>
          <w:p w14:paraId="09DCD791" w14:textId="626D3249" w:rsidR="00AD6C45" w:rsidRPr="0099411F" w:rsidRDefault="00AD6C45" w:rsidP="0099411F"/>
        </w:tc>
        <w:tc>
          <w:tcPr>
            <w:tcW w:w="5386" w:type="dxa"/>
            <w:shd w:val="clear" w:color="auto" w:fill="DEEAF6" w:themeFill="accent5" w:themeFillTint="33"/>
          </w:tcPr>
          <w:p w14:paraId="565E2A48" w14:textId="764C20E4" w:rsidR="00AD6C45" w:rsidRPr="0099411F" w:rsidRDefault="00AD6C45" w:rsidP="0099411F">
            <w:r w:rsidRPr="0099411F">
              <w:t>Make web pages appear and operate in predictable ways.</w:t>
            </w:r>
          </w:p>
        </w:tc>
        <w:tc>
          <w:tcPr>
            <w:tcW w:w="4415" w:type="dxa"/>
            <w:shd w:val="clear" w:color="auto" w:fill="DEEAF6" w:themeFill="accent5" w:themeFillTint="33"/>
          </w:tcPr>
          <w:p w14:paraId="7C416A51" w14:textId="77777777" w:rsidR="00B06BF5" w:rsidRPr="0099411F" w:rsidRDefault="00B06BF5" w:rsidP="0099411F">
            <w:r w:rsidRPr="0099411F">
              <w:t xml:space="preserve">The website operates in predictable ways with expected behaviour. </w:t>
            </w:r>
          </w:p>
          <w:p w14:paraId="73D51D67" w14:textId="05C546FF" w:rsidR="00AD6C45" w:rsidRPr="0099411F" w:rsidRDefault="00B06BF5" w:rsidP="0099411F">
            <w:r w:rsidRPr="0099411F">
              <w:t>Navigation and other clickable links are demonstrated to the user with unqiue stylings.</w:t>
            </w:r>
          </w:p>
        </w:tc>
        <w:tc>
          <w:tcPr>
            <w:tcW w:w="972" w:type="dxa"/>
            <w:shd w:val="clear" w:color="auto" w:fill="DEEAF6" w:themeFill="accent5" w:themeFillTint="33"/>
          </w:tcPr>
          <w:p w14:paraId="51D5FDDD" w14:textId="77777777" w:rsidR="00AD6C45" w:rsidRPr="0099411F" w:rsidRDefault="00AD6C45" w:rsidP="0099411F">
            <w:r w:rsidRPr="0099411F">
              <w:t>PASS</w:t>
            </w:r>
          </w:p>
        </w:tc>
      </w:tr>
      <w:tr w:rsidR="00AD6C45" w14:paraId="50C6F868" w14:textId="77777777" w:rsidTr="0099411F">
        <w:trPr>
          <w:trHeight w:val="205"/>
        </w:trPr>
        <w:tc>
          <w:tcPr>
            <w:tcW w:w="550" w:type="dxa"/>
            <w:shd w:val="clear" w:color="auto" w:fill="DEEAF6" w:themeFill="accent5" w:themeFillTint="33"/>
          </w:tcPr>
          <w:p w14:paraId="48899C1B" w14:textId="38E62548" w:rsidR="00AD6C45" w:rsidRPr="0099411F" w:rsidRDefault="00AD6C45" w:rsidP="0099411F">
            <w:r w:rsidRPr="0099411F">
              <w:t>11</w:t>
            </w:r>
          </w:p>
        </w:tc>
        <w:tc>
          <w:tcPr>
            <w:tcW w:w="1572" w:type="dxa"/>
            <w:vMerge/>
            <w:shd w:val="clear" w:color="auto" w:fill="DEEAF6" w:themeFill="accent5" w:themeFillTint="33"/>
          </w:tcPr>
          <w:p w14:paraId="6236819C" w14:textId="2BB1C5DD" w:rsidR="00AD6C45" w:rsidRPr="0099411F" w:rsidRDefault="00AD6C45" w:rsidP="0099411F"/>
        </w:tc>
        <w:tc>
          <w:tcPr>
            <w:tcW w:w="5386" w:type="dxa"/>
            <w:shd w:val="clear" w:color="auto" w:fill="DEEAF6" w:themeFill="accent5" w:themeFillTint="33"/>
          </w:tcPr>
          <w:p w14:paraId="2416A955" w14:textId="66848F48" w:rsidR="00AD6C45" w:rsidRPr="0099411F" w:rsidRDefault="00AD6C45" w:rsidP="0099411F">
            <w:r w:rsidRPr="0099411F">
              <w:t>Help users avoid and correct mistakes.</w:t>
            </w:r>
          </w:p>
        </w:tc>
        <w:tc>
          <w:tcPr>
            <w:tcW w:w="4415" w:type="dxa"/>
            <w:shd w:val="clear" w:color="auto" w:fill="DEEAF6" w:themeFill="accent5" w:themeFillTint="33"/>
          </w:tcPr>
          <w:p w14:paraId="7631F19B" w14:textId="230D8EC5" w:rsidR="00AD6C45" w:rsidRPr="0099411F" w:rsidRDefault="00B06BF5" w:rsidP="0099411F">
            <w:r w:rsidRPr="0099411F">
              <w:t>Error trapping and warning messages are provided to the user during processes which could involve an error or un-expected outcome.</w:t>
            </w:r>
          </w:p>
        </w:tc>
        <w:tc>
          <w:tcPr>
            <w:tcW w:w="972" w:type="dxa"/>
            <w:shd w:val="clear" w:color="auto" w:fill="DEEAF6" w:themeFill="accent5" w:themeFillTint="33"/>
          </w:tcPr>
          <w:p w14:paraId="750EB873" w14:textId="10C99565" w:rsidR="00AD6C45" w:rsidRPr="0099411F" w:rsidRDefault="00AD6C45" w:rsidP="0099411F">
            <w:r w:rsidRPr="0099411F">
              <w:t>PASS</w:t>
            </w:r>
          </w:p>
        </w:tc>
      </w:tr>
      <w:tr w:rsidR="00AD6C45" w14:paraId="5284CD09" w14:textId="77777777" w:rsidTr="0099411F">
        <w:trPr>
          <w:trHeight w:val="193"/>
        </w:trPr>
        <w:tc>
          <w:tcPr>
            <w:tcW w:w="550" w:type="dxa"/>
            <w:shd w:val="clear" w:color="auto" w:fill="FFF2CC" w:themeFill="accent4" w:themeFillTint="33"/>
          </w:tcPr>
          <w:p w14:paraId="2505CD75" w14:textId="703111C5" w:rsidR="00AD6C45" w:rsidRPr="0099411F" w:rsidRDefault="00AD6C45" w:rsidP="0099411F">
            <w:r w:rsidRPr="0099411F">
              <w:t>12</w:t>
            </w:r>
          </w:p>
        </w:tc>
        <w:tc>
          <w:tcPr>
            <w:tcW w:w="1572" w:type="dxa"/>
            <w:shd w:val="clear" w:color="auto" w:fill="FFF2CC" w:themeFill="accent4" w:themeFillTint="33"/>
          </w:tcPr>
          <w:p w14:paraId="6AA7D07A" w14:textId="47461F66" w:rsidR="00AD6C45" w:rsidRPr="0099411F" w:rsidRDefault="00AD6C45" w:rsidP="0099411F">
            <w:r w:rsidRPr="0099411F">
              <w:t>Robust</w:t>
            </w:r>
          </w:p>
        </w:tc>
        <w:tc>
          <w:tcPr>
            <w:tcW w:w="5386" w:type="dxa"/>
            <w:shd w:val="clear" w:color="auto" w:fill="FFF2CC" w:themeFill="accent4" w:themeFillTint="33"/>
          </w:tcPr>
          <w:p w14:paraId="62510CAD" w14:textId="065A660B" w:rsidR="00AD6C45" w:rsidRPr="0099411F" w:rsidRDefault="00AD6C45" w:rsidP="0099411F">
            <w:r w:rsidRPr="0099411F">
              <w:t>Maximize compatibility with current and future user agents, including assistive technologies.</w:t>
            </w:r>
          </w:p>
        </w:tc>
        <w:tc>
          <w:tcPr>
            <w:tcW w:w="4415" w:type="dxa"/>
            <w:shd w:val="clear" w:color="auto" w:fill="FFF2CC" w:themeFill="accent4" w:themeFillTint="33"/>
          </w:tcPr>
          <w:p w14:paraId="6955C2D2" w14:textId="47AFE412" w:rsidR="00AD6C45" w:rsidRPr="0099411F" w:rsidRDefault="00B06BF5" w:rsidP="0099411F">
            <w:r w:rsidRPr="0099411F">
              <w:t>Each webpage uses adaptive and responsive design elements to ensure it will perform as intended on small devices (such as Apple Watch 400x400px) as well as large devices (scaling upwards of 1920x1080px)</w:t>
            </w:r>
            <w:r w:rsidR="002F32A6" w:rsidRPr="0099411F">
              <w:t>.</w:t>
            </w:r>
          </w:p>
        </w:tc>
        <w:tc>
          <w:tcPr>
            <w:tcW w:w="972" w:type="dxa"/>
            <w:shd w:val="clear" w:color="auto" w:fill="FFF2CC" w:themeFill="accent4" w:themeFillTint="33"/>
          </w:tcPr>
          <w:p w14:paraId="1A1FD6EC" w14:textId="770B74CE" w:rsidR="00AD6C45" w:rsidRPr="0099411F" w:rsidRDefault="00AD6C45" w:rsidP="0099411F">
            <w:r w:rsidRPr="0099411F">
              <w:t>PASS</w:t>
            </w:r>
          </w:p>
        </w:tc>
      </w:tr>
    </w:tbl>
    <w:p w14:paraId="56912983" w14:textId="77777777" w:rsidR="00B25F23" w:rsidRDefault="00B25F23" w:rsidP="0002418D">
      <w:pPr>
        <w:rPr>
          <w:lang w:val="en-GB"/>
        </w:rPr>
      </w:pPr>
    </w:p>
    <w:p w14:paraId="19F26527" w14:textId="0E0306CA" w:rsidR="00B25F23" w:rsidRDefault="00B25F23" w:rsidP="00FD7BD2">
      <w:pPr>
        <w:pStyle w:val="Heading1"/>
        <w:numPr>
          <w:ilvl w:val="0"/>
          <w:numId w:val="0"/>
        </w:numPr>
        <w:ind w:left="432"/>
        <w:sectPr w:rsidR="00B25F23" w:rsidSect="00AD6C45">
          <w:pgSz w:w="15840" w:h="12240" w:orient="landscape" w:code="1"/>
          <w:pgMar w:top="1440" w:right="1440" w:bottom="1440" w:left="1440" w:header="720" w:footer="720" w:gutter="0"/>
          <w:cols w:space="720"/>
          <w:titlePg/>
          <w:docGrid w:linePitch="299"/>
        </w:sectPr>
      </w:pPr>
    </w:p>
    <w:p w14:paraId="031F457D" w14:textId="77777777" w:rsidR="00B25F23" w:rsidRDefault="00B25F23" w:rsidP="00B25F23">
      <w:pPr>
        <w:pStyle w:val="Heading2"/>
        <w:rPr>
          <w:lang w:val="en-GB"/>
        </w:rPr>
      </w:pPr>
      <w:bookmarkStart w:id="36" w:name="_Toc42625354"/>
      <w:bookmarkStart w:id="37" w:name="_Toc42801899"/>
      <w:r>
        <w:rPr>
          <w:lang w:val="en-GB"/>
        </w:rPr>
        <w:lastRenderedPageBreak/>
        <w:t>Test Case Screenshots</w:t>
      </w:r>
      <w:bookmarkEnd w:id="36"/>
      <w:bookmarkEnd w:id="37"/>
    </w:p>
    <w:tbl>
      <w:tblPr>
        <w:tblStyle w:val="TableGrid"/>
        <w:tblW w:w="13036" w:type="dxa"/>
        <w:tblLook w:val="04A0" w:firstRow="1" w:lastRow="0" w:firstColumn="1" w:lastColumn="0" w:noHBand="0" w:noVBand="1"/>
      </w:tblPr>
      <w:tblGrid>
        <w:gridCol w:w="440"/>
        <w:gridCol w:w="13176"/>
      </w:tblGrid>
      <w:tr w:rsidR="00BE08BD" w14:paraId="0A5661C1" w14:textId="77777777" w:rsidTr="002C473E">
        <w:trPr>
          <w:trHeight w:val="388"/>
        </w:trPr>
        <w:tc>
          <w:tcPr>
            <w:tcW w:w="445" w:type="dxa"/>
            <w:shd w:val="clear" w:color="auto" w:fill="000000" w:themeFill="text1"/>
          </w:tcPr>
          <w:p w14:paraId="61B9885A" w14:textId="77777777" w:rsidR="00B25F23" w:rsidRPr="008B420D" w:rsidRDefault="00B25F23" w:rsidP="006B3E52">
            <w:pPr>
              <w:jc w:val="center"/>
              <w:rPr>
                <w:b/>
                <w:bCs/>
                <w:color w:val="FFFFFF" w:themeColor="background1"/>
                <w:sz w:val="24"/>
                <w:szCs w:val="24"/>
                <w:lang w:val="en-GB"/>
              </w:rPr>
            </w:pPr>
            <w:r w:rsidRPr="008B420D">
              <w:rPr>
                <w:b/>
                <w:bCs/>
                <w:color w:val="FFFFFF" w:themeColor="background1"/>
                <w:sz w:val="24"/>
                <w:szCs w:val="24"/>
                <w:lang w:val="en-GB"/>
              </w:rPr>
              <w:t>#</w:t>
            </w:r>
          </w:p>
        </w:tc>
        <w:tc>
          <w:tcPr>
            <w:tcW w:w="12591" w:type="dxa"/>
            <w:shd w:val="clear" w:color="auto" w:fill="000000" w:themeFill="text1"/>
          </w:tcPr>
          <w:p w14:paraId="25B0CA87" w14:textId="77777777" w:rsidR="00B25F23" w:rsidRPr="008B420D" w:rsidRDefault="00B25F23" w:rsidP="006B3E52">
            <w:pPr>
              <w:jc w:val="center"/>
              <w:rPr>
                <w:b/>
                <w:bCs/>
                <w:color w:val="FFFFFF" w:themeColor="background1"/>
                <w:sz w:val="24"/>
                <w:szCs w:val="24"/>
              </w:rPr>
            </w:pPr>
            <w:r>
              <w:rPr>
                <w:b/>
                <w:bCs/>
                <w:color w:val="FFFFFF" w:themeColor="background1"/>
                <w:sz w:val="24"/>
                <w:szCs w:val="24"/>
              </w:rPr>
              <w:t>Screenshot</w:t>
            </w:r>
          </w:p>
        </w:tc>
      </w:tr>
      <w:tr w:rsidR="00BE08BD" w14:paraId="08F3C4D6" w14:textId="77777777" w:rsidTr="0099411F">
        <w:trPr>
          <w:trHeight w:val="7924"/>
        </w:trPr>
        <w:tc>
          <w:tcPr>
            <w:tcW w:w="445" w:type="dxa"/>
            <w:shd w:val="clear" w:color="auto" w:fill="E2EFD9" w:themeFill="accent6" w:themeFillTint="33"/>
          </w:tcPr>
          <w:p w14:paraId="2EF0F23F" w14:textId="77777777" w:rsidR="00B25F23" w:rsidRDefault="00B25F23" w:rsidP="006B3E52">
            <w:pPr>
              <w:jc w:val="center"/>
              <w:rPr>
                <w:lang w:val="en-GB"/>
              </w:rPr>
            </w:pPr>
            <w:r>
              <w:rPr>
                <w:lang w:val="en-GB"/>
              </w:rPr>
              <w:t>1</w:t>
            </w:r>
          </w:p>
        </w:tc>
        <w:tc>
          <w:tcPr>
            <w:tcW w:w="12591" w:type="dxa"/>
            <w:shd w:val="clear" w:color="auto" w:fill="E2EFD9" w:themeFill="accent6" w:themeFillTint="33"/>
          </w:tcPr>
          <w:p w14:paraId="6C8A1926" w14:textId="0D29B349" w:rsidR="00B25F23" w:rsidRDefault="004E36C3" w:rsidP="002C473E">
            <w:pPr>
              <w:rPr>
                <w:lang w:val="en-GB"/>
              </w:rPr>
            </w:pPr>
            <w:r>
              <w:drawing>
                <wp:inline distT="0" distB="0" distL="0" distR="0" wp14:anchorId="13CFB351" wp14:editId="4029BEF2">
                  <wp:extent cx="8220426" cy="4452731"/>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83401" cy="4486842"/>
                          </a:xfrm>
                          <a:prstGeom prst="rect">
                            <a:avLst/>
                          </a:prstGeom>
                        </pic:spPr>
                      </pic:pic>
                    </a:graphicData>
                  </a:graphic>
                </wp:inline>
              </w:drawing>
            </w:r>
          </w:p>
        </w:tc>
      </w:tr>
      <w:tr w:rsidR="00BE08BD" w14:paraId="6BF28872" w14:textId="77777777" w:rsidTr="0099411F">
        <w:trPr>
          <w:trHeight w:val="7924"/>
        </w:trPr>
        <w:tc>
          <w:tcPr>
            <w:tcW w:w="445" w:type="dxa"/>
            <w:shd w:val="clear" w:color="auto" w:fill="E2EFD9" w:themeFill="accent6" w:themeFillTint="33"/>
          </w:tcPr>
          <w:p w14:paraId="0EB00E06" w14:textId="599C853C" w:rsidR="00822DD1" w:rsidRDefault="00822DD1" w:rsidP="006B3E52">
            <w:pPr>
              <w:jc w:val="center"/>
              <w:rPr>
                <w:lang w:val="en-GB"/>
              </w:rPr>
            </w:pPr>
            <w:r>
              <w:rPr>
                <w:lang w:val="en-GB"/>
              </w:rPr>
              <w:lastRenderedPageBreak/>
              <w:t>2</w:t>
            </w:r>
          </w:p>
        </w:tc>
        <w:tc>
          <w:tcPr>
            <w:tcW w:w="12591" w:type="dxa"/>
            <w:shd w:val="clear" w:color="auto" w:fill="E2EFD9" w:themeFill="accent6" w:themeFillTint="33"/>
          </w:tcPr>
          <w:p w14:paraId="1316C790" w14:textId="70085098" w:rsidR="00822DD1" w:rsidRDefault="004E36C3" w:rsidP="006B3E52">
            <w:pPr>
              <w:rPr>
                <w:lang w:val="en-GB"/>
              </w:rPr>
            </w:pPr>
            <w:r>
              <w:drawing>
                <wp:inline distT="0" distB="0" distL="0" distR="0" wp14:anchorId="0A08DD45" wp14:editId="6CF25481">
                  <wp:extent cx="8220427" cy="4452731"/>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90606" cy="4490745"/>
                          </a:xfrm>
                          <a:prstGeom prst="rect">
                            <a:avLst/>
                          </a:prstGeom>
                        </pic:spPr>
                      </pic:pic>
                    </a:graphicData>
                  </a:graphic>
                </wp:inline>
              </w:drawing>
            </w:r>
          </w:p>
        </w:tc>
      </w:tr>
      <w:tr w:rsidR="00BE08BD" w14:paraId="78E620EC" w14:textId="77777777" w:rsidTr="0099411F">
        <w:trPr>
          <w:trHeight w:val="7924"/>
        </w:trPr>
        <w:tc>
          <w:tcPr>
            <w:tcW w:w="445" w:type="dxa"/>
            <w:shd w:val="clear" w:color="auto" w:fill="E2EFD9" w:themeFill="accent6" w:themeFillTint="33"/>
          </w:tcPr>
          <w:p w14:paraId="21F2AD91" w14:textId="64B02197" w:rsidR="00822DD1" w:rsidRDefault="00822DD1" w:rsidP="006B3E52">
            <w:pPr>
              <w:jc w:val="center"/>
              <w:rPr>
                <w:lang w:val="en-GB"/>
              </w:rPr>
            </w:pPr>
            <w:r>
              <w:rPr>
                <w:lang w:val="en-GB"/>
              </w:rPr>
              <w:lastRenderedPageBreak/>
              <w:t>3</w:t>
            </w:r>
          </w:p>
        </w:tc>
        <w:tc>
          <w:tcPr>
            <w:tcW w:w="12591" w:type="dxa"/>
            <w:shd w:val="clear" w:color="auto" w:fill="E2EFD9" w:themeFill="accent6" w:themeFillTint="33"/>
          </w:tcPr>
          <w:p w14:paraId="75F952B0" w14:textId="1D404BCA" w:rsidR="00822DD1" w:rsidRDefault="002C473E" w:rsidP="002C473E">
            <w:pPr>
              <w:rPr>
                <w:lang w:val="en-GB"/>
              </w:rPr>
            </w:pPr>
            <w:r w:rsidRPr="002C473E">
              <w:rPr>
                <w:lang w:val="en-GB"/>
              </w:rPr>
              <w:drawing>
                <wp:inline distT="0" distB="0" distL="0" distR="0" wp14:anchorId="43686C91" wp14:editId="07FA028B">
                  <wp:extent cx="4874150" cy="508469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150" cy="5084695"/>
                          </a:xfrm>
                          <a:prstGeom prst="rect">
                            <a:avLst/>
                          </a:prstGeom>
                        </pic:spPr>
                      </pic:pic>
                    </a:graphicData>
                  </a:graphic>
                </wp:inline>
              </w:drawing>
            </w:r>
          </w:p>
        </w:tc>
      </w:tr>
      <w:tr w:rsidR="00BE08BD" w14:paraId="5C0BD009" w14:textId="77777777" w:rsidTr="0099411F">
        <w:trPr>
          <w:trHeight w:val="6903"/>
        </w:trPr>
        <w:tc>
          <w:tcPr>
            <w:tcW w:w="445" w:type="dxa"/>
            <w:shd w:val="clear" w:color="auto" w:fill="E2EFD9" w:themeFill="accent6" w:themeFillTint="33"/>
          </w:tcPr>
          <w:p w14:paraId="0AD30D4D" w14:textId="58AF56A9" w:rsidR="00B25F23" w:rsidRDefault="00822DD1" w:rsidP="006B3E52">
            <w:pPr>
              <w:jc w:val="center"/>
              <w:rPr>
                <w:lang w:val="en-GB"/>
              </w:rPr>
            </w:pPr>
            <w:r>
              <w:rPr>
                <w:lang w:val="en-GB"/>
              </w:rPr>
              <w:lastRenderedPageBreak/>
              <w:t>4</w:t>
            </w:r>
          </w:p>
        </w:tc>
        <w:tc>
          <w:tcPr>
            <w:tcW w:w="12591" w:type="dxa"/>
            <w:shd w:val="clear" w:color="auto" w:fill="E2EFD9" w:themeFill="accent6" w:themeFillTint="33"/>
          </w:tcPr>
          <w:p w14:paraId="11F76C8B" w14:textId="49F96ADF" w:rsidR="00B25F23" w:rsidRDefault="002C473E" w:rsidP="006B3E52">
            <w:pPr>
              <w:rPr>
                <w:lang w:val="en-GB"/>
              </w:rPr>
            </w:pPr>
            <w:r>
              <w:drawing>
                <wp:inline distT="0" distB="0" distL="0" distR="0" wp14:anchorId="0085C2F5" wp14:editId="243BF8F9">
                  <wp:extent cx="7912160" cy="428575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49985" cy="4306242"/>
                          </a:xfrm>
                          <a:prstGeom prst="rect">
                            <a:avLst/>
                          </a:prstGeom>
                        </pic:spPr>
                      </pic:pic>
                    </a:graphicData>
                  </a:graphic>
                </wp:inline>
              </w:drawing>
            </w:r>
          </w:p>
        </w:tc>
      </w:tr>
      <w:tr w:rsidR="00B25F23" w14:paraId="2CB95276" w14:textId="77777777" w:rsidTr="0099411F">
        <w:trPr>
          <w:trHeight w:val="388"/>
        </w:trPr>
        <w:tc>
          <w:tcPr>
            <w:tcW w:w="440" w:type="dxa"/>
            <w:shd w:val="clear" w:color="auto" w:fill="FBE4D5" w:themeFill="accent2" w:themeFillTint="33"/>
          </w:tcPr>
          <w:p w14:paraId="38CFD8C6" w14:textId="74E6EA21" w:rsidR="00B25F23" w:rsidRDefault="00822DD1" w:rsidP="006B3E52">
            <w:pPr>
              <w:jc w:val="center"/>
              <w:rPr>
                <w:lang w:val="en-GB"/>
              </w:rPr>
            </w:pPr>
            <w:r>
              <w:rPr>
                <w:lang w:val="en-GB"/>
              </w:rPr>
              <w:t>5</w:t>
            </w:r>
          </w:p>
        </w:tc>
        <w:tc>
          <w:tcPr>
            <w:tcW w:w="12596" w:type="dxa"/>
            <w:shd w:val="clear" w:color="auto" w:fill="FBE4D5" w:themeFill="accent2" w:themeFillTint="33"/>
          </w:tcPr>
          <w:p w14:paraId="008FEE65" w14:textId="6F5C7C44" w:rsidR="00B25F23" w:rsidRDefault="002C473E" w:rsidP="002C473E">
            <w:pPr>
              <w:rPr>
                <w:lang w:val="en-GB"/>
              </w:rPr>
            </w:pPr>
            <w:r>
              <w:rPr>
                <w:lang w:val="en-GB"/>
              </w:rPr>
              <w:t>No screenshot available.</w:t>
            </w:r>
          </w:p>
        </w:tc>
      </w:tr>
      <w:tr w:rsidR="002C473E" w14:paraId="7B4030F1" w14:textId="77777777" w:rsidTr="0099411F">
        <w:trPr>
          <w:trHeight w:val="388"/>
        </w:trPr>
        <w:tc>
          <w:tcPr>
            <w:tcW w:w="440" w:type="dxa"/>
            <w:shd w:val="clear" w:color="auto" w:fill="FBE4D5" w:themeFill="accent2" w:themeFillTint="33"/>
          </w:tcPr>
          <w:p w14:paraId="070345D4" w14:textId="665F9049" w:rsidR="002C473E" w:rsidRDefault="002C473E" w:rsidP="006B3E52">
            <w:pPr>
              <w:jc w:val="center"/>
              <w:rPr>
                <w:lang w:val="en-GB"/>
              </w:rPr>
            </w:pPr>
            <w:r>
              <w:rPr>
                <w:lang w:val="en-GB"/>
              </w:rPr>
              <w:lastRenderedPageBreak/>
              <w:t>6</w:t>
            </w:r>
          </w:p>
        </w:tc>
        <w:tc>
          <w:tcPr>
            <w:tcW w:w="12596" w:type="dxa"/>
            <w:shd w:val="clear" w:color="auto" w:fill="FBE4D5" w:themeFill="accent2" w:themeFillTint="33"/>
          </w:tcPr>
          <w:p w14:paraId="239A8DD7" w14:textId="13A97BA8" w:rsidR="002C473E" w:rsidRDefault="002C473E" w:rsidP="002C473E">
            <w:pPr>
              <w:rPr>
                <w:lang w:val="en-GB"/>
              </w:rPr>
            </w:pPr>
            <w:r>
              <w:drawing>
                <wp:inline distT="0" distB="0" distL="0" distR="0" wp14:anchorId="67F98B75" wp14:editId="0F677E7F">
                  <wp:extent cx="7970877" cy="431755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13765" cy="4340790"/>
                          </a:xfrm>
                          <a:prstGeom prst="rect">
                            <a:avLst/>
                          </a:prstGeom>
                        </pic:spPr>
                      </pic:pic>
                    </a:graphicData>
                  </a:graphic>
                </wp:inline>
              </w:drawing>
            </w:r>
          </w:p>
        </w:tc>
      </w:tr>
      <w:tr w:rsidR="002C473E" w14:paraId="7216AEB5" w14:textId="77777777" w:rsidTr="0099411F">
        <w:trPr>
          <w:trHeight w:val="388"/>
        </w:trPr>
        <w:tc>
          <w:tcPr>
            <w:tcW w:w="440" w:type="dxa"/>
            <w:shd w:val="clear" w:color="auto" w:fill="FBE4D5" w:themeFill="accent2" w:themeFillTint="33"/>
          </w:tcPr>
          <w:p w14:paraId="1E03EBD7" w14:textId="7B2F1B7B" w:rsidR="002C473E" w:rsidRDefault="002C473E" w:rsidP="006B3E52">
            <w:pPr>
              <w:jc w:val="center"/>
              <w:rPr>
                <w:lang w:val="en-GB"/>
              </w:rPr>
            </w:pPr>
            <w:r>
              <w:rPr>
                <w:lang w:val="en-GB"/>
              </w:rPr>
              <w:t>7</w:t>
            </w:r>
          </w:p>
        </w:tc>
        <w:tc>
          <w:tcPr>
            <w:tcW w:w="12596" w:type="dxa"/>
            <w:shd w:val="clear" w:color="auto" w:fill="FBE4D5" w:themeFill="accent2" w:themeFillTint="33"/>
          </w:tcPr>
          <w:p w14:paraId="177B591F" w14:textId="0E5FBAE3" w:rsidR="002C473E" w:rsidRDefault="002C473E" w:rsidP="002C473E">
            <w:pPr>
              <w:rPr>
                <w:lang w:val="en-GB"/>
              </w:rPr>
            </w:pPr>
            <w:r>
              <w:rPr>
                <w:lang w:val="en-GB"/>
              </w:rPr>
              <w:t>No screenshot available.</w:t>
            </w:r>
          </w:p>
        </w:tc>
      </w:tr>
      <w:tr w:rsidR="002C473E" w14:paraId="562BB8DB" w14:textId="77777777" w:rsidTr="0099411F">
        <w:trPr>
          <w:trHeight w:val="388"/>
        </w:trPr>
        <w:tc>
          <w:tcPr>
            <w:tcW w:w="440" w:type="dxa"/>
            <w:shd w:val="clear" w:color="auto" w:fill="FBE4D5" w:themeFill="accent2" w:themeFillTint="33"/>
          </w:tcPr>
          <w:p w14:paraId="02043AE1" w14:textId="593E2B27" w:rsidR="002C473E" w:rsidRDefault="002C473E" w:rsidP="006B3E52">
            <w:pPr>
              <w:jc w:val="center"/>
              <w:rPr>
                <w:lang w:val="en-GB"/>
              </w:rPr>
            </w:pPr>
            <w:r>
              <w:rPr>
                <w:lang w:val="en-GB"/>
              </w:rPr>
              <w:lastRenderedPageBreak/>
              <w:t>8</w:t>
            </w:r>
          </w:p>
        </w:tc>
        <w:tc>
          <w:tcPr>
            <w:tcW w:w="12596" w:type="dxa"/>
            <w:shd w:val="clear" w:color="auto" w:fill="FBE4D5" w:themeFill="accent2" w:themeFillTint="33"/>
          </w:tcPr>
          <w:p w14:paraId="77536A8E" w14:textId="58DB7710" w:rsidR="002C473E" w:rsidRDefault="002C473E" w:rsidP="002C473E">
            <w:pPr>
              <w:rPr>
                <w:lang w:val="en-GB"/>
              </w:rPr>
            </w:pPr>
            <w:r>
              <w:drawing>
                <wp:inline distT="0" distB="0" distL="0" distR="0" wp14:anchorId="76739672" wp14:editId="55C51CC1">
                  <wp:extent cx="7985555" cy="4325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40592" cy="4355322"/>
                          </a:xfrm>
                          <a:prstGeom prst="rect">
                            <a:avLst/>
                          </a:prstGeom>
                        </pic:spPr>
                      </pic:pic>
                    </a:graphicData>
                  </a:graphic>
                </wp:inline>
              </w:drawing>
            </w:r>
          </w:p>
        </w:tc>
      </w:tr>
      <w:tr w:rsidR="002C473E" w14:paraId="4AA1E653" w14:textId="77777777" w:rsidTr="0099411F">
        <w:trPr>
          <w:trHeight w:val="388"/>
        </w:trPr>
        <w:tc>
          <w:tcPr>
            <w:tcW w:w="440" w:type="dxa"/>
            <w:shd w:val="clear" w:color="auto" w:fill="DEEAF6" w:themeFill="accent5" w:themeFillTint="33"/>
          </w:tcPr>
          <w:p w14:paraId="2333224C" w14:textId="1DFF7C4B" w:rsidR="002C473E" w:rsidRDefault="002C473E" w:rsidP="006B3E52">
            <w:pPr>
              <w:jc w:val="center"/>
              <w:rPr>
                <w:lang w:val="en-GB"/>
              </w:rPr>
            </w:pPr>
            <w:r>
              <w:rPr>
                <w:lang w:val="en-GB"/>
              </w:rPr>
              <w:lastRenderedPageBreak/>
              <w:t>9</w:t>
            </w:r>
          </w:p>
        </w:tc>
        <w:tc>
          <w:tcPr>
            <w:tcW w:w="12596" w:type="dxa"/>
            <w:shd w:val="clear" w:color="auto" w:fill="DEEAF6" w:themeFill="accent5" w:themeFillTint="33"/>
          </w:tcPr>
          <w:p w14:paraId="7BB78623" w14:textId="591214C2" w:rsidR="002C473E" w:rsidRDefault="00092A9B" w:rsidP="002C473E">
            <w:r>
              <w:drawing>
                <wp:inline distT="0" distB="0" distL="0" distR="0" wp14:anchorId="25B34513" wp14:editId="696DA146">
                  <wp:extent cx="8229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457700"/>
                          </a:xfrm>
                          <a:prstGeom prst="rect">
                            <a:avLst/>
                          </a:prstGeom>
                        </pic:spPr>
                      </pic:pic>
                    </a:graphicData>
                  </a:graphic>
                </wp:inline>
              </w:drawing>
            </w:r>
          </w:p>
        </w:tc>
      </w:tr>
      <w:tr w:rsidR="002C473E" w14:paraId="35779609" w14:textId="77777777" w:rsidTr="0099411F">
        <w:trPr>
          <w:trHeight w:val="388"/>
        </w:trPr>
        <w:tc>
          <w:tcPr>
            <w:tcW w:w="440" w:type="dxa"/>
            <w:shd w:val="clear" w:color="auto" w:fill="DEEAF6" w:themeFill="accent5" w:themeFillTint="33"/>
          </w:tcPr>
          <w:p w14:paraId="622A4C3C" w14:textId="3FDEF856" w:rsidR="002C473E" w:rsidRDefault="002C473E" w:rsidP="006B3E52">
            <w:pPr>
              <w:jc w:val="center"/>
              <w:rPr>
                <w:lang w:val="en-GB"/>
              </w:rPr>
            </w:pPr>
            <w:r>
              <w:rPr>
                <w:lang w:val="en-GB"/>
              </w:rPr>
              <w:lastRenderedPageBreak/>
              <w:t>10</w:t>
            </w:r>
          </w:p>
        </w:tc>
        <w:tc>
          <w:tcPr>
            <w:tcW w:w="12596" w:type="dxa"/>
            <w:shd w:val="clear" w:color="auto" w:fill="DEEAF6" w:themeFill="accent5" w:themeFillTint="33"/>
          </w:tcPr>
          <w:p w14:paraId="0BBB8F5D" w14:textId="2E6841D9" w:rsidR="002C473E" w:rsidRDefault="00092A9B" w:rsidP="002C473E">
            <w:r>
              <w:drawing>
                <wp:inline distT="0" distB="0" distL="0" distR="0" wp14:anchorId="70B2FA2B" wp14:editId="1D3449BF">
                  <wp:extent cx="82296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457700"/>
                          </a:xfrm>
                          <a:prstGeom prst="rect">
                            <a:avLst/>
                          </a:prstGeom>
                        </pic:spPr>
                      </pic:pic>
                    </a:graphicData>
                  </a:graphic>
                </wp:inline>
              </w:drawing>
            </w:r>
          </w:p>
        </w:tc>
      </w:tr>
      <w:tr w:rsidR="002C473E" w14:paraId="423B924D" w14:textId="77777777" w:rsidTr="0099411F">
        <w:trPr>
          <w:trHeight w:val="388"/>
        </w:trPr>
        <w:tc>
          <w:tcPr>
            <w:tcW w:w="440" w:type="dxa"/>
            <w:shd w:val="clear" w:color="auto" w:fill="DEEAF6" w:themeFill="accent5" w:themeFillTint="33"/>
          </w:tcPr>
          <w:p w14:paraId="47C3BA66" w14:textId="12DF3E70" w:rsidR="002C473E" w:rsidRDefault="002C473E" w:rsidP="006B3E52">
            <w:pPr>
              <w:jc w:val="center"/>
              <w:rPr>
                <w:lang w:val="en-GB"/>
              </w:rPr>
            </w:pPr>
            <w:r>
              <w:rPr>
                <w:lang w:val="en-GB"/>
              </w:rPr>
              <w:lastRenderedPageBreak/>
              <w:t>11</w:t>
            </w:r>
          </w:p>
        </w:tc>
        <w:tc>
          <w:tcPr>
            <w:tcW w:w="12596" w:type="dxa"/>
            <w:shd w:val="clear" w:color="auto" w:fill="DEEAF6" w:themeFill="accent5" w:themeFillTint="33"/>
          </w:tcPr>
          <w:p w14:paraId="3AD2C0CF" w14:textId="72B2398D" w:rsidR="002C473E" w:rsidRDefault="00092A9B" w:rsidP="002C473E">
            <w:r>
              <w:drawing>
                <wp:inline distT="0" distB="0" distL="0" distR="0" wp14:anchorId="3A56BFCC" wp14:editId="2D08CC67">
                  <wp:extent cx="8229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457700"/>
                          </a:xfrm>
                          <a:prstGeom prst="rect">
                            <a:avLst/>
                          </a:prstGeom>
                        </pic:spPr>
                      </pic:pic>
                    </a:graphicData>
                  </a:graphic>
                </wp:inline>
              </w:drawing>
            </w:r>
          </w:p>
        </w:tc>
      </w:tr>
      <w:tr w:rsidR="002C473E" w14:paraId="09B27357" w14:textId="77777777" w:rsidTr="0099411F">
        <w:trPr>
          <w:trHeight w:val="388"/>
        </w:trPr>
        <w:tc>
          <w:tcPr>
            <w:tcW w:w="440" w:type="dxa"/>
            <w:shd w:val="clear" w:color="auto" w:fill="FFF2CC" w:themeFill="accent4" w:themeFillTint="33"/>
          </w:tcPr>
          <w:p w14:paraId="1227E455" w14:textId="3C247590" w:rsidR="002C473E" w:rsidRDefault="002C473E" w:rsidP="006B3E52">
            <w:pPr>
              <w:jc w:val="center"/>
              <w:rPr>
                <w:lang w:val="en-GB"/>
              </w:rPr>
            </w:pPr>
            <w:r>
              <w:rPr>
                <w:lang w:val="en-GB"/>
              </w:rPr>
              <w:lastRenderedPageBreak/>
              <w:t>12</w:t>
            </w:r>
          </w:p>
        </w:tc>
        <w:tc>
          <w:tcPr>
            <w:tcW w:w="12596" w:type="dxa"/>
            <w:shd w:val="clear" w:color="auto" w:fill="FFF2CC" w:themeFill="accent4" w:themeFillTint="33"/>
          </w:tcPr>
          <w:p w14:paraId="1F6F3E36" w14:textId="1227034C" w:rsidR="002C473E" w:rsidRDefault="00092A9B" w:rsidP="002C473E">
            <w:r w:rsidRPr="00092A9B">
              <w:drawing>
                <wp:inline distT="0" distB="0" distL="0" distR="0" wp14:anchorId="7DB648AE" wp14:editId="550F45C1">
                  <wp:extent cx="4086795" cy="4620270"/>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795" cy="4620270"/>
                          </a:xfrm>
                          <a:prstGeom prst="rect">
                            <a:avLst/>
                          </a:prstGeom>
                        </pic:spPr>
                      </pic:pic>
                    </a:graphicData>
                  </a:graphic>
                </wp:inline>
              </w:drawing>
            </w:r>
          </w:p>
        </w:tc>
      </w:tr>
    </w:tbl>
    <w:p w14:paraId="3D57A509" w14:textId="24DC6FE9" w:rsidR="00B25F23" w:rsidRPr="002C473E" w:rsidRDefault="00B25F23" w:rsidP="003B34CF"/>
    <w:p w14:paraId="66631951" w14:textId="77777777" w:rsidR="00B25F23" w:rsidRDefault="00B25F23" w:rsidP="00B25F23">
      <w:pPr>
        <w:pStyle w:val="Heading1"/>
        <w:sectPr w:rsidR="00B25F23" w:rsidSect="002C473E">
          <w:pgSz w:w="15840" w:h="12240" w:orient="landscape" w:code="1"/>
          <w:pgMar w:top="1440" w:right="1440" w:bottom="1440" w:left="1440" w:header="720" w:footer="720" w:gutter="0"/>
          <w:cols w:space="720"/>
          <w:titlePg/>
          <w:docGrid w:linePitch="299"/>
        </w:sectPr>
      </w:pPr>
    </w:p>
    <w:p w14:paraId="02CF2A78" w14:textId="77777777" w:rsidR="00B25F23" w:rsidRPr="00BE29F7" w:rsidRDefault="00B25F23" w:rsidP="00B25F23">
      <w:pPr>
        <w:pStyle w:val="Heading1"/>
      </w:pPr>
      <w:bookmarkStart w:id="38" w:name="_Toc42801900"/>
      <w:r w:rsidRPr="00BE29F7">
        <w:lastRenderedPageBreak/>
        <w:t>Terms/Acronyms</w:t>
      </w:r>
      <w:bookmarkEnd w:id="38"/>
      <w:r w:rsidRPr="00BE29F7">
        <w:t xml:space="preserve"> </w:t>
      </w:r>
    </w:p>
    <w:p w14:paraId="609D029A" w14:textId="77777777" w:rsidR="00B25F23" w:rsidRPr="00BE29F7" w:rsidRDefault="00B25F23" w:rsidP="00C53B0E"/>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B25F23" w:rsidRPr="00BE29F7" w14:paraId="669DC8B2" w14:textId="77777777">
        <w:trPr>
          <w:cantSplit/>
          <w:tblHeader/>
        </w:trPr>
        <w:tc>
          <w:tcPr>
            <w:tcW w:w="2160" w:type="dxa"/>
            <w:shd w:val="clear" w:color="auto" w:fill="CCCCCC"/>
          </w:tcPr>
          <w:p w14:paraId="0279B2F4" w14:textId="77777777" w:rsidR="00B25F23" w:rsidRPr="00BE29F7" w:rsidRDefault="00B25F23" w:rsidP="0058263B">
            <w:pPr>
              <w:pStyle w:val="SGTableHeader"/>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11D2FF6E" w14:textId="77777777" w:rsidR="00B25F23" w:rsidRPr="00BE29F7" w:rsidRDefault="00B25F23" w:rsidP="0058263B">
            <w:pPr>
              <w:pStyle w:val="SGTableHeader"/>
              <w:rPr>
                <w:rFonts w:ascii="Calibri" w:hAnsi="Calibri" w:cs="Calibri"/>
                <w:noProof/>
                <w:sz w:val="22"/>
                <w:szCs w:val="22"/>
              </w:rPr>
            </w:pPr>
            <w:r w:rsidRPr="00BE29F7">
              <w:rPr>
                <w:rFonts w:ascii="Calibri" w:hAnsi="Calibri" w:cs="Calibri"/>
                <w:noProof/>
                <w:sz w:val="22"/>
                <w:szCs w:val="22"/>
              </w:rPr>
              <w:t>DEFINITION</w:t>
            </w:r>
          </w:p>
        </w:tc>
      </w:tr>
      <w:tr w:rsidR="00B25F23" w:rsidRPr="009F7358" w14:paraId="67AA19DC" w14:textId="77777777">
        <w:tc>
          <w:tcPr>
            <w:tcW w:w="2160" w:type="dxa"/>
          </w:tcPr>
          <w:p w14:paraId="4E294C2D" w14:textId="77777777" w:rsidR="00B25F23" w:rsidRPr="00BE29F7" w:rsidRDefault="00B25F23" w:rsidP="0058263B">
            <w:pPr>
              <w:pStyle w:val="SGTableText"/>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215C2953" w14:textId="77777777" w:rsidR="00B25F23" w:rsidRPr="009F7358" w:rsidRDefault="00B25F23" w:rsidP="0058263B">
            <w:pPr>
              <w:pStyle w:val="SGTableText"/>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B25F23" w:rsidRPr="009F7358" w14:paraId="52803D61" w14:textId="77777777">
        <w:tc>
          <w:tcPr>
            <w:tcW w:w="2160" w:type="dxa"/>
          </w:tcPr>
          <w:p w14:paraId="03AEFC6B" w14:textId="77777777" w:rsidR="00B25F23" w:rsidRPr="009F7358"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6B165322" w14:textId="77777777" w:rsidR="00B25F23" w:rsidRPr="009F7358"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Application Under Test</w:t>
            </w:r>
          </w:p>
        </w:tc>
      </w:tr>
      <w:tr w:rsidR="00B25F23" w:rsidRPr="009F7358" w14:paraId="2B472747" w14:textId="77777777">
        <w:tc>
          <w:tcPr>
            <w:tcW w:w="2160" w:type="dxa"/>
          </w:tcPr>
          <w:p w14:paraId="1CBFA029" w14:textId="77777777" w:rsidR="00B25F23"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RAD</w:t>
            </w:r>
          </w:p>
        </w:tc>
        <w:tc>
          <w:tcPr>
            <w:tcW w:w="6559" w:type="dxa"/>
          </w:tcPr>
          <w:p w14:paraId="7E700A46" w14:textId="77777777" w:rsidR="00B25F23"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Rapid Application Development</w:t>
            </w:r>
          </w:p>
        </w:tc>
      </w:tr>
      <w:tr w:rsidR="00B25F23" w:rsidRPr="009F7358" w14:paraId="287BC857" w14:textId="77777777">
        <w:tc>
          <w:tcPr>
            <w:tcW w:w="2160" w:type="dxa"/>
          </w:tcPr>
          <w:p w14:paraId="63BA8E68" w14:textId="77777777" w:rsidR="00B25F23"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GUI</w:t>
            </w:r>
          </w:p>
        </w:tc>
        <w:tc>
          <w:tcPr>
            <w:tcW w:w="6559" w:type="dxa"/>
          </w:tcPr>
          <w:p w14:paraId="06F60DCB" w14:textId="77777777" w:rsidR="00B25F23" w:rsidRPr="00337690" w:rsidRDefault="00B25F23" w:rsidP="0058263B">
            <w:pPr>
              <w:pStyle w:val="SGTableText"/>
              <w:rPr>
                <w:rFonts w:ascii="Calibri" w:hAnsi="Calibri" w:cs="Calibri"/>
                <w:noProof/>
                <w:color w:val="000000"/>
                <w:sz w:val="22"/>
                <w:szCs w:val="22"/>
                <w:lang w:val="en-GB"/>
              </w:rPr>
            </w:pPr>
            <w:r>
              <w:rPr>
                <w:rFonts w:ascii="Calibri" w:hAnsi="Calibri" w:cs="Calibri"/>
                <w:noProof/>
                <w:color w:val="000000"/>
                <w:sz w:val="22"/>
                <w:szCs w:val="22"/>
              </w:rPr>
              <w:t>Graphical User Interface</w:t>
            </w:r>
          </w:p>
        </w:tc>
      </w:tr>
      <w:tr w:rsidR="00B25F23" w:rsidRPr="009F7358" w14:paraId="094D91BB" w14:textId="77777777">
        <w:tc>
          <w:tcPr>
            <w:tcW w:w="2160" w:type="dxa"/>
          </w:tcPr>
          <w:p w14:paraId="2FC16FCC" w14:textId="77777777" w:rsidR="00B25F23" w:rsidRDefault="00B25F23" w:rsidP="0058263B">
            <w:pPr>
              <w:pStyle w:val="SGTableText"/>
              <w:rPr>
                <w:rFonts w:ascii="Calibri" w:hAnsi="Calibri" w:cs="Calibri"/>
                <w:noProof/>
                <w:color w:val="000000"/>
                <w:sz w:val="22"/>
                <w:szCs w:val="22"/>
              </w:rPr>
            </w:pPr>
            <w:r>
              <w:rPr>
                <w:rFonts w:ascii="Calibri" w:hAnsi="Calibri" w:cs="Calibri"/>
                <w:noProof/>
                <w:color w:val="000000"/>
                <w:sz w:val="22"/>
                <w:szCs w:val="22"/>
              </w:rPr>
              <w:t>RTM</w:t>
            </w:r>
          </w:p>
        </w:tc>
        <w:tc>
          <w:tcPr>
            <w:tcW w:w="6559" w:type="dxa"/>
          </w:tcPr>
          <w:p w14:paraId="2AEAB5CF" w14:textId="77777777" w:rsidR="00B25F23" w:rsidRDefault="00B25F23" w:rsidP="00F8606F">
            <w:pPr>
              <w:rPr>
                <w:rFonts w:ascii="Calibri" w:hAnsi="Calibri" w:cs="Calibri"/>
                <w:color w:val="000000"/>
              </w:rPr>
            </w:pPr>
            <w:r w:rsidRPr="00F8606F">
              <w:rPr>
                <w:color w:val="0D0D0D" w:themeColor="text1" w:themeTint="F2"/>
              </w:rPr>
              <w:t>Requirement Traceability Matrix</w:t>
            </w:r>
          </w:p>
        </w:tc>
      </w:tr>
    </w:tbl>
    <w:p w14:paraId="31934A29" w14:textId="77777777" w:rsidR="00145196" w:rsidRPr="009F7358" w:rsidRDefault="00145196" w:rsidP="00C53B0E"/>
    <w:sectPr w:rsidR="00145196" w:rsidRPr="009F7358" w:rsidSect="008025DB">
      <w:footerReference w:type="first" r:id="rId25"/>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8C811" w14:textId="77777777" w:rsidR="00E317DD" w:rsidRDefault="00E317DD" w:rsidP="00C53B0E">
      <w:r>
        <w:separator/>
      </w:r>
    </w:p>
  </w:endnote>
  <w:endnote w:type="continuationSeparator" w:id="0">
    <w:p w14:paraId="1D9646F7" w14:textId="77777777" w:rsidR="00E317DD" w:rsidRDefault="00E317DD" w:rsidP="00C53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104725496"/>
      <w:docPartObj>
        <w:docPartGallery w:val="Page Numbers (Bottom of Page)"/>
        <w:docPartUnique/>
      </w:docPartObj>
    </w:sdtPr>
    <w:sdtEndPr>
      <w:rPr>
        <w:noProof/>
      </w:rPr>
    </w:sdtEndPr>
    <w:sdtContent>
      <w:p w14:paraId="36C1070A" w14:textId="77777777" w:rsidR="004E36C3" w:rsidRDefault="004E36C3">
        <w:pPr>
          <w:pStyle w:val="Footer"/>
        </w:pPr>
      </w:p>
    </w:sdtContent>
  </w:sdt>
  <w:p w14:paraId="2637DFE7" w14:textId="77777777" w:rsidR="004E36C3" w:rsidRPr="007E16B0" w:rsidRDefault="004E36C3" w:rsidP="00C53B0E">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61866154"/>
      <w:docPartObj>
        <w:docPartGallery w:val="Page Numbers (Bottom of Page)"/>
        <w:docPartUnique/>
      </w:docPartObj>
    </w:sdtPr>
    <w:sdtEndPr>
      <w:rPr>
        <w:noProof/>
      </w:rPr>
    </w:sdtEndPr>
    <w:sdtContent>
      <w:p w14:paraId="27E4098D" w14:textId="77777777" w:rsidR="004E36C3" w:rsidRDefault="004E36C3">
        <w:pPr>
          <w:pStyle w:val="Footer"/>
        </w:pPr>
      </w:p>
    </w:sdtContent>
  </w:sdt>
  <w:p w14:paraId="724F1D98" w14:textId="77777777" w:rsidR="004E36C3" w:rsidRDefault="004E3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18723784"/>
      <w:docPartObj>
        <w:docPartGallery w:val="Page Numbers (Bottom of Page)"/>
        <w:docPartUnique/>
      </w:docPartObj>
    </w:sdtPr>
    <w:sdtEndPr>
      <w:rPr>
        <w:noProof/>
        <w:color w:val="7F7F7F" w:themeColor="background1" w:themeShade="7F"/>
        <w:spacing w:val="60"/>
      </w:rPr>
    </w:sdtEndPr>
    <w:sdtContent>
      <w:p w14:paraId="0DC363E2" w14:textId="77777777" w:rsidR="004E36C3" w:rsidRDefault="004E36C3">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1BDB9E62" w14:textId="77777777" w:rsidR="004E36C3" w:rsidRPr="007E16B0" w:rsidRDefault="004E36C3" w:rsidP="00C53B0E">
    <w:pPr>
      <w:pStyle w:val="Footer"/>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71089118"/>
      <w:docPartObj>
        <w:docPartGallery w:val="Page Numbers (Bottom of Page)"/>
        <w:docPartUnique/>
      </w:docPartObj>
    </w:sdtPr>
    <w:sdtEndPr>
      <w:rPr>
        <w:noProof/>
        <w:color w:val="7F7F7F" w:themeColor="background1" w:themeShade="7F"/>
        <w:spacing w:val="60"/>
      </w:rPr>
    </w:sdtEndPr>
    <w:sdtContent>
      <w:p w14:paraId="6D7E6B42" w14:textId="77777777" w:rsidR="004E36C3" w:rsidRDefault="004E36C3">
        <w:pP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25E5B17F" w14:textId="77777777" w:rsidR="004E36C3" w:rsidRDefault="004E36C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502817720"/>
      <w:docPartObj>
        <w:docPartGallery w:val="Page Numbers (Bottom of Page)"/>
        <w:docPartUnique/>
      </w:docPartObj>
    </w:sdtPr>
    <w:sdtEndPr>
      <w:rPr>
        <w:noProof/>
        <w:color w:val="7F7F7F" w:themeColor="background1" w:themeShade="7F"/>
        <w:spacing w:val="60"/>
      </w:rPr>
    </w:sdtEndPr>
    <w:sdtContent>
      <w:p w14:paraId="14BF03AB" w14:textId="77777777" w:rsidR="004E36C3" w:rsidRDefault="004E36C3">
        <w:pP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7EFC75AF" w14:textId="77777777" w:rsidR="004E36C3" w:rsidRDefault="004E36C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54883819"/>
      <w:docPartObj>
        <w:docPartGallery w:val="Page Numbers (Bottom of Page)"/>
        <w:docPartUnique/>
      </w:docPartObj>
    </w:sdtPr>
    <w:sdtEndPr>
      <w:rPr>
        <w:noProof/>
        <w:color w:val="7F7F7F" w:themeColor="background1" w:themeShade="7F"/>
        <w:spacing w:val="60"/>
      </w:rPr>
    </w:sdtEndPr>
    <w:sdtContent>
      <w:p w14:paraId="3F480B94" w14:textId="3E385E40" w:rsidR="004E36C3" w:rsidRDefault="004E36C3">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6BDC1CAB" w14:textId="77777777" w:rsidR="004E36C3" w:rsidRDefault="004E3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49EBD" w14:textId="77777777" w:rsidR="00E317DD" w:rsidRDefault="00E317DD" w:rsidP="00C53B0E">
      <w:r>
        <w:separator/>
      </w:r>
    </w:p>
  </w:footnote>
  <w:footnote w:type="continuationSeparator" w:id="0">
    <w:p w14:paraId="14D36759" w14:textId="77777777" w:rsidR="00E317DD" w:rsidRDefault="00E317DD" w:rsidP="00C53B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802D34"/>
    <w:multiLevelType w:val="hybridMultilevel"/>
    <w:tmpl w:val="8CB0C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02541"/>
    <w:multiLevelType w:val="multilevel"/>
    <w:tmpl w:val="CAE2F3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700"/>
        </w:tabs>
        <w:ind w:left="27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0D275C7"/>
    <w:multiLevelType w:val="multilevel"/>
    <w:tmpl w:val="5C76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20316"/>
    <w:multiLevelType w:val="hybridMultilevel"/>
    <w:tmpl w:val="813EBE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CFB4831"/>
    <w:multiLevelType w:val="hybridMultilevel"/>
    <w:tmpl w:val="96F81C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297293"/>
    <w:multiLevelType w:val="hybridMultilevel"/>
    <w:tmpl w:val="69D23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90795C"/>
    <w:multiLevelType w:val="hybridMultilevel"/>
    <w:tmpl w:val="2BB8A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4FF3014"/>
    <w:multiLevelType w:val="hybridMultilevel"/>
    <w:tmpl w:val="53740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947FED5"/>
    <w:multiLevelType w:val="hybridMultilevel"/>
    <w:tmpl w:val="BDB91DB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06C5DF7"/>
    <w:multiLevelType w:val="hybridMultilevel"/>
    <w:tmpl w:val="C69A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805B21"/>
    <w:multiLevelType w:val="multilevel"/>
    <w:tmpl w:val="E5CC7B2E"/>
    <w:lvl w:ilvl="0">
      <w:start w:val="1"/>
      <w:numFmt w:val="decimal"/>
      <w:pStyle w:val="SGHeading1"/>
      <w:lvlText w:val="%1."/>
      <w:lvlJc w:val="left"/>
      <w:pPr>
        <w:tabs>
          <w:tab w:val="num" w:pos="547"/>
        </w:tabs>
        <w:ind w:left="547" w:hanging="547"/>
      </w:pPr>
      <w:rPr>
        <w:rFonts w:hint="default"/>
      </w:rPr>
    </w:lvl>
    <w:lvl w:ilvl="1">
      <w:start w:val="1"/>
      <w:numFmt w:val="decimal"/>
      <w:pStyle w:val="SGHeading2"/>
      <w:lvlText w:val="%1.%2."/>
      <w:lvlJc w:val="left"/>
      <w:pPr>
        <w:tabs>
          <w:tab w:val="num" w:pos="1267"/>
        </w:tabs>
        <w:ind w:left="1267" w:hanging="720"/>
      </w:pPr>
      <w:rPr>
        <w:rFonts w:hint="default"/>
      </w:rPr>
    </w:lvl>
    <w:lvl w:ilvl="2">
      <w:start w:val="1"/>
      <w:numFmt w:val="decimal"/>
      <w:pStyle w:val="SGHeading3"/>
      <w:lvlText w:val="%1.%2.%3."/>
      <w:lvlJc w:val="left"/>
      <w:pPr>
        <w:tabs>
          <w:tab w:val="num" w:pos="2347"/>
        </w:tabs>
        <w:ind w:left="1987" w:hanging="720"/>
      </w:pPr>
      <w:rPr>
        <w:rFonts w:hint="default"/>
      </w:rPr>
    </w:lvl>
    <w:lvl w:ilvl="3">
      <w:start w:val="1"/>
      <w:numFmt w:val="decimal"/>
      <w:pStyle w:val="SGHeading4"/>
      <w:lvlText w:val="%1.%2.%3.%4."/>
      <w:lvlJc w:val="left"/>
      <w:pPr>
        <w:tabs>
          <w:tab w:val="num" w:pos="3067"/>
        </w:tabs>
        <w:ind w:left="2707" w:hanging="720"/>
      </w:pPr>
      <w:rPr>
        <w:rFonts w:hint="default"/>
      </w:rPr>
    </w:lvl>
    <w:lvl w:ilvl="4">
      <w:start w:val="1"/>
      <w:numFmt w:val="decimal"/>
      <w:lvlRestart w:val="0"/>
      <w:pStyle w:val="SGHeading5"/>
      <w:lvlText w:val="%1.%2.%3.%4.%5."/>
      <w:lvlJc w:val="left"/>
      <w:pPr>
        <w:tabs>
          <w:tab w:val="num" w:pos="4147"/>
        </w:tabs>
        <w:ind w:left="3427" w:hanging="720"/>
      </w:pPr>
      <w:rPr>
        <w:rFonts w:hint="default"/>
      </w:rPr>
    </w:lvl>
    <w:lvl w:ilvl="5">
      <w:start w:val="1"/>
      <w:numFmt w:val="decimal"/>
      <w:lvlText w:val="%1.%2.%3.%4.%5.%6."/>
      <w:lvlJc w:val="left"/>
      <w:pPr>
        <w:tabs>
          <w:tab w:val="num" w:pos="4867"/>
        </w:tabs>
        <w:ind w:left="4723" w:hanging="936"/>
      </w:pPr>
      <w:rPr>
        <w:rFonts w:hint="default"/>
      </w:rPr>
    </w:lvl>
    <w:lvl w:ilvl="6">
      <w:start w:val="1"/>
      <w:numFmt w:val="decimal"/>
      <w:lvlText w:val="%1.%2.%3.%4.%5.%6.%7."/>
      <w:lvlJc w:val="left"/>
      <w:pPr>
        <w:tabs>
          <w:tab w:val="num" w:pos="5587"/>
        </w:tabs>
        <w:ind w:left="5227" w:hanging="1080"/>
      </w:pPr>
      <w:rPr>
        <w:rFonts w:hint="default"/>
      </w:rPr>
    </w:lvl>
    <w:lvl w:ilvl="7">
      <w:start w:val="1"/>
      <w:numFmt w:val="decimal"/>
      <w:lvlText w:val="%1.%2.%3.%4.%5.%6.%7.%8."/>
      <w:lvlJc w:val="left"/>
      <w:pPr>
        <w:tabs>
          <w:tab w:val="num" w:pos="5947"/>
        </w:tabs>
        <w:ind w:left="5731" w:hanging="1224"/>
      </w:pPr>
      <w:rPr>
        <w:rFonts w:hint="default"/>
      </w:rPr>
    </w:lvl>
    <w:lvl w:ilvl="8">
      <w:start w:val="1"/>
      <w:numFmt w:val="decimal"/>
      <w:lvlText w:val="%1.%2.%3.%4.%5.%6.%7.%8.%9."/>
      <w:lvlJc w:val="left"/>
      <w:pPr>
        <w:tabs>
          <w:tab w:val="num" w:pos="6667"/>
        </w:tabs>
        <w:ind w:left="6307" w:hanging="1440"/>
      </w:pPr>
      <w:rPr>
        <w:rFonts w:hint="default"/>
      </w:rPr>
    </w:lvl>
  </w:abstractNum>
  <w:abstractNum w:abstractNumId="13" w15:restartNumberingAfterBreak="0">
    <w:nsid w:val="67074E28"/>
    <w:multiLevelType w:val="hybridMultilevel"/>
    <w:tmpl w:val="87EC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041DF5"/>
    <w:multiLevelType w:val="hybridMultilevel"/>
    <w:tmpl w:val="F2EE2E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04609A9"/>
    <w:multiLevelType w:val="hybridMultilevel"/>
    <w:tmpl w:val="70DC26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72CB2CDB"/>
    <w:multiLevelType w:val="hybridMultilevel"/>
    <w:tmpl w:val="FEAEF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7234AD7"/>
    <w:multiLevelType w:val="hybridMultilevel"/>
    <w:tmpl w:val="A5145D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A2B0761"/>
    <w:multiLevelType w:val="hybridMultilevel"/>
    <w:tmpl w:val="8000DD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F4C5436"/>
    <w:multiLevelType w:val="hybridMultilevel"/>
    <w:tmpl w:val="B7E671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
  </w:num>
  <w:num w:numId="3">
    <w:abstractNumId w:val="12"/>
  </w:num>
  <w:num w:numId="4">
    <w:abstractNumId w:val="6"/>
  </w:num>
  <w:num w:numId="5">
    <w:abstractNumId w:val="13"/>
  </w:num>
  <w:num w:numId="6">
    <w:abstractNumId w:val="11"/>
  </w:num>
  <w:num w:numId="7">
    <w:abstractNumId w:val="4"/>
  </w:num>
  <w:num w:numId="8">
    <w:abstractNumId w:val="17"/>
  </w:num>
  <w:num w:numId="9">
    <w:abstractNumId w:val="5"/>
  </w:num>
  <w:num w:numId="10">
    <w:abstractNumId w:val="8"/>
  </w:num>
  <w:num w:numId="11">
    <w:abstractNumId w:val="16"/>
  </w:num>
  <w:num w:numId="12">
    <w:abstractNumId w:val="15"/>
  </w:num>
  <w:num w:numId="13">
    <w:abstractNumId w:val="9"/>
  </w:num>
  <w:num w:numId="14">
    <w:abstractNumId w:val="14"/>
  </w:num>
  <w:num w:numId="15">
    <w:abstractNumId w:val="7"/>
  </w:num>
  <w:num w:numId="16">
    <w:abstractNumId w:val="1"/>
  </w:num>
  <w:num w:numId="17">
    <w:abstractNumId w:val="10"/>
  </w:num>
  <w:num w:numId="18">
    <w:abstractNumId w:val="18"/>
  </w:num>
  <w:num w:numId="19">
    <w:abstractNumId w:val="3"/>
  </w:num>
  <w:num w:numId="20">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7EwM7AwMrewMDA2NDBT0lEKTi0uzszPAykwNKoFAJ7r8KAtAAAA"/>
  </w:docVars>
  <w:rsids>
    <w:rsidRoot w:val="00B3573E"/>
    <w:rsid w:val="00002CF5"/>
    <w:rsid w:val="000046F4"/>
    <w:rsid w:val="0000768B"/>
    <w:rsid w:val="000231BD"/>
    <w:rsid w:val="0002418D"/>
    <w:rsid w:val="00024D94"/>
    <w:rsid w:val="000275DB"/>
    <w:rsid w:val="000307C0"/>
    <w:rsid w:val="00052F7F"/>
    <w:rsid w:val="00073698"/>
    <w:rsid w:val="00074C9B"/>
    <w:rsid w:val="000851A1"/>
    <w:rsid w:val="00085BF4"/>
    <w:rsid w:val="000921FB"/>
    <w:rsid w:val="0009298D"/>
    <w:rsid w:val="00092A9B"/>
    <w:rsid w:val="000B0AE5"/>
    <w:rsid w:val="000B6A3A"/>
    <w:rsid w:val="000C3123"/>
    <w:rsid w:val="000F604E"/>
    <w:rsid w:val="00105942"/>
    <w:rsid w:val="00106FAE"/>
    <w:rsid w:val="0010703B"/>
    <w:rsid w:val="001243C5"/>
    <w:rsid w:val="001244BB"/>
    <w:rsid w:val="00125090"/>
    <w:rsid w:val="001263F0"/>
    <w:rsid w:val="00127228"/>
    <w:rsid w:val="00137069"/>
    <w:rsid w:val="0014510E"/>
    <w:rsid w:val="00145196"/>
    <w:rsid w:val="0015312A"/>
    <w:rsid w:val="00156F25"/>
    <w:rsid w:val="00160264"/>
    <w:rsid w:val="00173AB9"/>
    <w:rsid w:val="00194678"/>
    <w:rsid w:val="001A1F30"/>
    <w:rsid w:val="001C3C21"/>
    <w:rsid w:val="001E3F73"/>
    <w:rsid w:val="00200462"/>
    <w:rsid w:val="00211AC2"/>
    <w:rsid w:val="00213018"/>
    <w:rsid w:val="002151B2"/>
    <w:rsid w:val="00217542"/>
    <w:rsid w:val="00221B58"/>
    <w:rsid w:val="002222F9"/>
    <w:rsid w:val="00222706"/>
    <w:rsid w:val="00224E20"/>
    <w:rsid w:val="0023685B"/>
    <w:rsid w:val="00251F16"/>
    <w:rsid w:val="00252A1C"/>
    <w:rsid w:val="00261C7A"/>
    <w:rsid w:val="00270C62"/>
    <w:rsid w:val="00272FE4"/>
    <w:rsid w:val="0027396F"/>
    <w:rsid w:val="002762AE"/>
    <w:rsid w:val="002B589E"/>
    <w:rsid w:val="002C473E"/>
    <w:rsid w:val="002E28F6"/>
    <w:rsid w:val="002F32A6"/>
    <w:rsid w:val="00304309"/>
    <w:rsid w:val="0030490C"/>
    <w:rsid w:val="00327624"/>
    <w:rsid w:val="00337690"/>
    <w:rsid w:val="00352628"/>
    <w:rsid w:val="00361E86"/>
    <w:rsid w:val="00373836"/>
    <w:rsid w:val="00380FD7"/>
    <w:rsid w:val="003854A4"/>
    <w:rsid w:val="00385548"/>
    <w:rsid w:val="003B34CF"/>
    <w:rsid w:val="003C43EB"/>
    <w:rsid w:val="00406BB6"/>
    <w:rsid w:val="00407CCD"/>
    <w:rsid w:val="00415526"/>
    <w:rsid w:val="004416D6"/>
    <w:rsid w:val="00446221"/>
    <w:rsid w:val="0045596F"/>
    <w:rsid w:val="004674AC"/>
    <w:rsid w:val="0047186E"/>
    <w:rsid w:val="004864B2"/>
    <w:rsid w:val="004A37A3"/>
    <w:rsid w:val="004B560E"/>
    <w:rsid w:val="004B58A0"/>
    <w:rsid w:val="004C0930"/>
    <w:rsid w:val="004D52DB"/>
    <w:rsid w:val="004E19FD"/>
    <w:rsid w:val="004E36C3"/>
    <w:rsid w:val="004F0162"/>
    <w:rsid w:val="004F09C6"/>
    <w:rsid w:val="00507C3F"/>
    <w:rsid w:val="00524B1E"/>
    <w:rsid w:val="00530983"/>
    <w:rsid w:val="00544A58"/>
    <w:rsid w:val="00550077"/>
    <w:rsid w:val="00557088"/>
    <w:rsid w:val="00557D3A"/>
    <w:rsid w:val="00566E1A"/>
    <w:rsid w:val="00576BC5"/>
    <w:rsid w:val="0058263B"/>
    <w:rsid w:val="005879F2"/>
    <w:rsid w:val="00590C63"/>
    <w:rsid w:val="005A680B"/>
    <w:rsid w:val="005B007E"/>
    <w:rsid w:val="005B4893"/>
    <w:rsid w:val="005C05B9"/>
    <w:rsid w:val="005C0C11"/>
    <w:rsid w:val="005C59C5"/>
    <w:rsid w:val="005D2E4A"/>
    <w:rsid w:val="005F076D"/>
    <w:rsid w:val="005F4542"/>
    <w:rsid w:val="005F6A91"/>
    <w:rsid w:val="00632649"/>
    <w:rsid w:val="00634D7A"/>
    <w:rsid w:val="006722DC"/>
    <w:rsid w:val="00672B3F"/>
    <w:rsid w:val="006A376C"/>
    <w:rsid w:val="006A498A"/>
    <w:rsid w:val="006B3E52"/>
    <w:rsid w:val="006B47A3"/>
    <w:rsid w:val="006B606B"/>
    <w:rsid w:val="006B6E84"/>
    <w:rsid w:val="006D7830"/>
    <w:rsid w:val="006F4B72"/>
    <w:rsid w:val="007014CC"/>
    <w:rsid w:val="00713CB8"/>
    <w:rsid w:val="00714AF2"/>
    <w:rsid w:val="00720E48"/>
    <w:rsid w:val="0073247F"/>
    <w:rsid w:val="0074016D"/>
    <w:rsid w:val="0077061B"/>
    <w:rsid w:val="00793F2C"/>
    <w:rsid w:val="00794DCB"/>
    <w:rsid w:val="007C0816"/>
    <w:rsid w:val="007C4884"/>
    <w:rsid w:val="007C6DF3"/>
    <w:rsid w:val="007D1F63"/>
    <w:rsid w:val="007D486C"/>
    <w:rsid w:val="007E16B0"/>
    <w:rsid w:val="007E738F"/>
    <w:rsid w:val="008025DB"/>
    <w:rsid w:val="00812495"/>
    <w:rsid w:val="00816438"/>
    <w:rsid w:val="00822DD1"/>
    <w:rsid w:val="00826290"/>
    <w:rsid w:val="008443F1"/>
    <w:rsid w:val="0088377E"/>
    <w:rsid w:val="00885ED9"/>
    <w:rsid w:val="008B349D"/>
    <w:rsid w:val="008B5FCE"/>
    <w:rsid w:val="008B7947"/>
    <w:rsid w:val="008C5EDF"/>
    <w:rsid w:val="008C6DDC"/>
    <w:rsid w:val="008D3C12"/>
    <w:rsid w:val="008D7C8A"/>
    <w:rsid w:val="008E5C14"/>
    <w:rsid w:val="008F54B4"/>
    <w:rsid w:val="0090450F"/>
    <w:rsid w:val="00911A93"/>
    <w:rsid w:val="00924D01"/>
    <w:rsid w:val="009250BD"/>
    <w:rsid w:val="009272EA"/>
    <w:rsid w:val="00930948"/>
    <w:rsid w:val="00984D1D"/>
    <w:rsid w:val="00985923"/>
    <w:rsid w:val="0099411F"/>
    <w:rsid w:val="009A7DC2"/>
    <w:rsid w:val="009B4F22"/>
    <w:rsid w:val="009C364D"/>
    <w:rsid w:val="009E144C"/>
    <w:rsid w:val="009E1EFE"/>
    <w:rsid w:val="009E29A8"/>
    <w:rsid w:val="009E4ECA"/>
    <w:rsid w:val="009F0480"/>
    <w:rsid w:val="009F1D18"/>
    <w:rsid w:val="009F7358"/>
    <w:rsid w:val="00A01AF5"/>
    <w:rsid w:val="00A06EBF"/>
    <w:rsid w:val="00A07CE7"/>
    <w:rsid w:val="00A2350E"/>
    <w:rsid w:val="00A30B1D"/>
    <w:rsid w:val="00A33C6E"/>
    <w:rsid w:val="00A3501D"/>
    <w:rsid w:val="00A603FE"/>
    <w:rsid w:val="00A73898"/>
    <w:rsid w:val="00A836FB"/>
    <w:rsid w:val="00A84E09"/>
    <w:rsid w:val="00A96D53"/>
    <w:rsid w:val="00A97DDA"/>
    <w:rsid w:val="00AA2444"/>
    <w:rsid w:val="00AA31A6"/>
    <w:rsid w:val="00AC634B"/>
    <w:rsid w:val="00AD254E"/>
    <w:rsid w:val="00AD4B12"/>
    <w:rsid w:val="00AD6C45"/>
    <w:rsid w:val="00AE6982"/>
    <w:rsid w:val="00B00D84"/>
    <w:rsid w:val="00B06BF5"/>
    <w:rsid w:val="00B07D1B"/>
    <w:rsid w:val="00B16C15"/>
    <w:rsid w:val="00B25F23"/>
    <w:rsid w:val="00B32F95"/>
    <w:rsid w:val="00B3573E"/>
    <w:rsid w:val="00B50096"/>
    <w:rsid w:val="00B579D0"/>
    <w:rsid w:val="00B676C2"/>
    <w:rsid w:val="00B73334"/>
    <w:rsid w:val="00B86829"/>
    <w:rsid w:val="00BB3046"/>
    <w:rsid w:val="00BC6583"/>
    <w:rsid w:val="00BC727C"/>
    <w:rsid w:val="00BC7C84"/>
    <w:rsid w:val="00BD3E01"/>
    <w:rsid w:val="00BE08BD"/>
    <w:rsid w:val="00BE1BF8"/>
    <w:rsid w:val="00BE221D"/>
    <w:rsid w:val="00BE29F7"/>
    <w:rsid w:val="00BE4AB8"/>
    <w:rsid w:val="00C01868"/>
    <w:rsid w:val="00C07DB0"/>
    <w:rsid w:val="00C13B48"/>
    <w:rsid w:val="00C2208C"/>
    <w:rsid w:val="00C31284"/>
    <w:rsid w:val="00C326FE"/>
    <w:rsid w:val="00C340C7"/>
    <w:rsid w:val="00C35224"/>
    <w:rsid w:val="00C41E68"/>
    <w:rsid w:val="00C44480"/>
    <w:rsid w:val="00C51B54"/>
    <w:rsid w:val="00C53B0E"/>
    <w:rsid w:val="00C56825"/>
    <w:rsid w:val="00C56C4E"/>
    <w:rsid w:val="00C57831"/>
    <w:rsid w:val="00C60223"/>
    <w:rsid w:val="00C6133E"/>
    <w:rsid w:val="00C62195"/>
    <w:rsid w:val="00C72BF4"/>
    <w:rsid w:val="00C80A69"/>
    <w:rsid w:val="00CA189A"/>
    <w:rsid w:val="00CA36D2"/>
    <w:rsid w:val="00CC1744"/>
    <w:rsid w:val="00CE0F77"/>
    <w:rsid w:val="00CE2631"/>
    <w:rsid w:val="00D03A5D"/>
    <w:rsid w:val="00D30C86"/>
    <w:rsid w:val="00D33391"/>
    <w:rsid w:val="00D33FCD"/>
    <w:rsid w:val="00D37195"/>
    <w:rsid w:val="00D373DB"/>
    <w:rsid w:val="00D45AA3"/>
    <w:rsid w:val="00D525D9"/>
    <w:rsid w:val="00D557F7"/>
    <w:rsid w:val="00D560EE"/>
    <w:rsid w:val="00D62DEE"/>
    <w:rsid w:val="00D86172"/>
    <w:rsid w:val="00D86E5F"/>
    <w:rsid w:val="00D95639"/>
    <w:rsid w:val="00D964B8"/>
    <w:rsid w:val="00DA3FAE"/>
    <w:rsid w:val="00DA6077"/>
    <w:rsid w:val="00DA6F3D"/>
    <w:rsid w:val="00DB4B3C"/>
    <w:rsid w:val="00DC3C12"/>
    <w:rsid w:val="00DD1427"/>
    <w:rsid w:val="00DD3487"/>
    <w:rsid w:val="00DD621F"/>
    <w:rsid w:val="00DE1961"/>
    <w:rsid w:val="00DE4C5D"/>
    <w:rsid w:val="00E078FE"/>
    <w:rsid w:val="00E14D54"/>
    <w:rsid w:val="00E2212D"/>
    <w:rsid w:val="00E317DD"/>
    <w:rsid w:val="00E45BF7"/>
    <w:rsid w:val="00E5732E"/>
    <w:rsid w:val="00E57E75"/>
    <w:rsid w:val="00E6153D"/>
    <w:rsid w:val="00E73C73"/>
    <w:rsid w:val="00E74178"/>
    <w:rsid w:val="00E82E1A"/>
    <w:rsid w:val="00E8450D"/>
    <w:rsid w:val="00EA4093"/>
    <w:rsid w:val="00EA498A"/>
    <w:rsid w:val="00EB065D"/>
    <w:rsid w:val="00EB318D"/>
    <w:rsid w:val="00F00EB0"/>
    <w:rsid w:val="00F14732"/>
    <w:rsid w:val="00F30DD1"/>
    <w:rsid w:val="00F34512"/>
    <w:rsid w:val="00F34CE1"/>
    <w:rsid w:val="00F365F9"/>
    <w:rsid w:val="00F43DC1"/>
    <w:rsid w:val="00F457B7"/>
    <w:rsid w:val="00F5047B"/>
    <w:rsid w:val="00F51103"/>
    <w:rsid w:val="00F55DC4"/>
    <w:rsid w:val="00F8606F"/>
    <w:rsid w:val="00FA2117"/>
    <w:rsid w:val="00FA7F39"/>
    <w:rsid w:val="00FB59A9"/>
    <w:rsid w:val="00FC2957"/>
    <w:rsid w:val="00FD36F4"/>
    <w:rsid w:val="00FD7BD2"/>
    <w:rsid w:val="00FE7281"/>
    <w:rsid w:val="00FF33C4"/>
    <w:rsid w:val="00FF72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7BF885"/>
  <w15:chartTrackingRefBased/>
  <w15:docId w15:val="{E3129C09-45FC-499B-ACFF-1BEF84298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B0E"/>
    <w:rPr>
      <w:rFonts w:asciiTheme="minorHAnsi" w:hAnsiTheme="minorHAnsi" w:cstheme="minorHAnsi"/>
      <w:noProof/>
      <w:sz w:val="22"/>
      <w:szCs w:val="22"/>
      <w:lang w:val="en-US" w:eastAsia="en-US"/>
    </w:rPr>
  </w:style>
  <w:style w:type="paragraph" w:styleId="Heading1">
    <w:name w:val="heading 1"/>
    <w:basedOn w:val="Normal"/>
    <w:next w:val="Normal"/>
    <w:link w:val="Heading1Char"/>
    <w:uiPriority w:val="9"/>
    <w:qFormat/>
    <w:rsid w:val="001C3C21"/>
    <w:pPr>
      <w:keepNext/>
      <w:numPr>
        <w:numId w:val="2"/>
      </w:numPr>
      <w:spacing w:before="240" w:after="60"/>
      <w:outlineLvl w:val="0"/>
    </w:pPr>
    <w:rPr>
      <w:b/>
      <w:kern w:val="28"/>
      <w:sz w:val="48"/>
    </w:rPr>
  </w:style>
  <w:style w:type="paragraph" w:styleId="Heading2">
    <w:name w:val="heading 2"/>
    <w:basedOn w:val="Normal"/>
    <w:next w:val="Normal"/>
    <w:link w:val="Heading2Char"/>
    <w:uiPriority w:val="9"/>
    <w:qFormat/>
    <w:rsid w:val="001C3C21"/>
    <w:pPr>
      <w:keepNext/>
      <w:numPr>
        <w:ilvl w:val="1"/>
        <w:numId w:val="2"/>
      </w:numPr>
      <w:pBdr>
        <w:bottom w:val="single" w:sz="4" w:space="1" w:color="auto"/>
      </w:pBdr>
      <w:spacing w:before="240" w:after="60"/>
      <w:outlineLvl w:val="1"/>
    </w:pPr>
    <w:rPr>
      <w:rFonts w:ascii="Palatino Linotype" w:hAnsi="Palatino Linotype"/>
      <w:b/>
      <w:sz w:val="32"/>
    </w:rPr>
  </w:style>
  <w:style w:type="paragraph" w:styleId="Heading3">
    <w:name w:val="heading 3"/>
    <w:basedOn w:val="Normal"/>
    <w:next w:val="Normal"/>
    <w:link w:val="Heading3Char"/>
    <w:uiPriority w:val="9"/>
    <w:qFormat/>
    <w:rsid w:val="001C3C21"/>
    <w:pPr>
      <w:keepNext/>
      <w:numPr>
        <w:ilvl w:val="2"/>
        <w:numId w:val="2"/>
      </w:numPr>
      <w:spacing w:before="240" w:after="60"/>
      <w:outlineLvl w:val="2"/>
    </w:pPr>
    <w:rPr>
      <w:rFonts w:ascii="Palatino Linotype" w:hAnsi="Palatino Linotype"/>
      <w:sz w:val="28"/>
    </w:rPr>
  </w:style>
  <w:style w:type="paragraph" w:styleId="Heading4">
    <w:name w:val="heading 4"/>
    <w:basedOn w:val="Normal"/>
    <w:next w:val="Normal"/>
    <w:link w:val="Heading4Char"/>
    <w:qFormat/>
    <w:rsid w:val="001C3C21"/>
    <w:pPr>
      <w:keepNext/>
      <w:numPr>
        <w:ilvl w:val="3"/>
        <w:numId w:val="2"/>
      </w:numPr>
      <w:outlineLvl w:val="3"/>
    </w:pPr>
    <w:rPr>
      <w:b/>
      <w:i/>
      <w:sz w:val="24"/>
    </w:rPr>
  </w:style>
  <w:style w:type="paragraph" w:styleId="Heading5">
    <w:name w:val="heading 5"/>
    <w:basedOn w:val="Normal"/>
    <w:next w:val="Normal"/>
    <w:qFormat/>
    <w:rsid w:val="00F457B7"/>
    <w:pPr>
      <w:keepNext/>
      <w:numPr>
        <w:ilvl w:val="4"/>
        <w:numId w:val="2"/>
      </w:numPr>
      <w:outlineLvl w:val="4"/>
    </w:pPr>
    <w:rPr>
      <w:b/>
      <w:sz w:val="24"/>
      <w:u w:val="single"/>
    </w:rPr>
  </w:style>
  <w:style w:type="paragraph" w:styleId="Heading6">
    <w:name w:val="heading 6"/>
    <w:basedOn w:val="Normal"/>
    <w:next w:val="Normal"/>
    <w:qFormat/>
    <w:rsid w:val="00F457B7"/>
    <w:pPr>
      <w:numPr>
        <w:ilvl w:val="5"/>
        <w:numId w:val="2"/>
      </w:numPr>
      <w:spacing w:before="240" w:after="60"/>
      <w:outlineLvl w:val="5"/>
    </w:pPr>
    <w:rPr>
      <w:b/>
      <w:bCs/>
    </w:rPr>
  </w:style>
  <w:style w:type="paragraph" w:styleId="Heading7">
    <w:name w:val="heading 7"/>
    <w:basedOn w:val="Normal"/>
    <w:next w:val="Normal"/>
    <w:qFormat/>
    <w:rsid w:val="00F457B7"/>
    <w:pPr>
      <w:numPr>
        <w:ilvl w:val="6"/>
        <w:numId w:val="2"/>
      </w:numPr>
      <w:spacing w:before="240" w:after="60"/>
      <w:outlineLvl w:val="6"/>
    </w:pPr>
    <w:rPr>
      <w:sz w:val="24"/>
      <w:szCs w:val="24"/>
    </w:rPr>
  </w:style>
  <w:style w:type="paragraph" w:styleId="Heading8">
    <w:name w:val="heading 8"/>
    <w:basedOn w:val="Normal"/>
    <w:next w:val="Normal"/>
    <w:qFormat/>
    <w:rsid w:val="00F457B7"/>
    <w:pPr>
      <w:numPr>
        <w:ilvl w:val="7"/>
        <w:numId w:val="2"/>
      </w:numPr>
      <w:spacing w:before="240" w:after="60"/>
      <w:outlineLvl w:val="7"/>
    </w:pPr>
    <w:rPr>
      <w:i/>
      <w:iCs/>
      <w:sz w:val="24"/>
      <w:szCs w:val="24"/>
    </w:rPr>
  </w:style>
  <w:style w:type="paragraph" w:styleId="Heading9">
    <w:name w:val="heading 9"/>
    <w:basedOn w:val="Normal"/>
    <w:next w:val="Normal"/>
    <w:qFormat/>
    <w:rsid w:val="00F457B7"/>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styleId="TOC4">
    <w:name w:val="toc 4"/>
    <w:basedOn w:val="Normal"/>
    <w:next w:val="Normal"/>
    <w:uiPriority w:val="39"/>
    <w:pPr>
      <w:tabs>
        <w:tab w:val="right" w:leader="dot" w:pos="8640"/>
      </w:tabs>
      <w:ind w:left="600"/>
    </w:pPr>
    <w:rPr>
      <w:sz w:val="18"/>
    </w:rPr>
  </w:style>
  <w:style w:type="paragraph" w:styleId="TOC5">
    <w:name w:val="toc 5"/>
    <w:basedOn w:val="Normal"/>
    <w:next w:val="Normal"/>
    <w:semiHidden/>
    <w:pPr>
      <w:tabs>
        <w:tab w:val="right" w:leader="dot" w:pos="8640"/>
      </w:tabs>
      <w:ind w:left="800"/>
    </w:pPr>
    <w:rPr>
      <w:sz w:val="18"/>
    </w:rPr>
  </w:style>
  <w:style w:type="paragraph" w:styleId="TOC6">
    <w:name w:val="toc 6"/>
    <w:basedOn w:val="Normal"/>
    <w:next w:val="Normal"/>
    <w:semiHidden/>
    <w:pPr>
      <w:tabs>
        <w:tab w:val="right" w:leader="dot" w:pos="8640"/>
      </w:tabs>
      <w:ind w:left="1000"/>
    </w:pPr>
    <w:rPr>
      <w:sz w:val="18"/>
    </w:rPr>
  </w:style>
  <w:style w:type="paragraph" w:styleId="TOC7">
    <w:name w:val="toc 7"/>
    <w:basedOn w:val="Normal"/>
    <w:next w:val="Normal"/>
    <w:semiHidden/>
    <w:pPr>
      <w:tabs>
        <w:tab w:val="right" w:leader="dot" w:pos="8640"/>
      </w:tabs>
      <w:ind w:left="1200"/>
    </w:pPr>
    <w:rPr>
      <w:sz w:val="18"/>
    </w:rPr>
  </w:style>
  <w:style w:type="paragraph" w:styleId="TOC8">
    <w:name w:val="toc 8"/>
    <w:basedOn w:val="Normal"/>
    <w:next w:val="Normal"/>
    <w:semiHidden/>
    <w:pPr>
      <w:tabs>
        <w:tab w:val="right" w:leader="dot" w:pos="8640"/>
      </w:tabs>
      <w:ind w:left="1400"/>
    </w:pPr>
    <w:rPr>
      <w:sz w:val="18"/>
    </w:rPr>
  </w:style>
  <w:style w:type="paragraph" w:styleId="TOC9">
    <w:name w:val="toc 9"/>
    <w:basedOn w:val="Normal"/>
    <w:next w:val="Normal"/>
    <w:semiHidden/>
    <w:pPr>
      <w:tabs>
        <w:tab w:val="right" w:leader="dot" w:pos="8640"/>
      </w:tabs>
      <w:ind w:left="1600"/>
    </w:pPr>
    <w:rPr>
      <w:sz w:val="18"/>
    </w:rPr>
  </w:style>
  <w:style w:type="paragraph" w:styleId="BodyText">
    <w:name w:val="Body Text"/>
    <w:basedOn w:val="Normal"/>
    <w:rPr>
      <w:i/>
    </w:rPr>
  </w:style>
  <w:style w:type="paragraph" w:styleId="BalloonText">
    <w:name w:val="Balloon Text"/>
    <w:basedOn w:val="Normal"/>
    <w:semiHidden/>
    <w:rsid w:val="008D7C8A"/>
    <w:rPr>
      <w:rFonts w:ascii="Tahoma" w:hAnsi="Tahoma" w:cs="Tahoma"/>
      <w:sz w:val="16"/>
      <w:szCs w:val="16"/>
    </w:rPr>
  </w:style>
  <w:style w:type="table" w:styleId="TableGrid">
    <w:name w:val="Table Grid"/>
    <w:basedOn w:val="TableNormal"/>
    <w:uiPriority w:val="39"/>
    <w:rsid w:val="000C3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0275DB"/>
    <w:rPr>
      <w:color w:val="0000FF"/>
      <w:u w:val="single"/>
    </w:rPr>
  </w:style>
  <w:style w:type="paragraph" w:customStyle="1" w:styleId="SGHeading1">
    <w:name w:val="SG Heading 1"/>
    <w:next w:val="Normal"/>
    <w:autoRedefine/>
    <w:rsid w:val="000275DB"/>
    <w:pPr>
      <w:pageBreakBefore/>
      <w:numPr>
        <w:numId w:val="3"/>
      </w:numPr>
      <w:spacing w:after="120"/>
      <w:outlineLvl w:val="0"/>
    </w:pPr>
    <w:rPr>
      <w:rFonts w:ascii="Arial" w:hAnsi="Arial"/>
      <w:b/>
      <w:sz w:val="28"/>
      <w:lang w:val="en-US" w:eastAsia="en-US"/>
    </w:rPr>
  </w:style>
  <w:style w:type="paragraph" w:customStyle="1" w:styleId="SGHeading2">
    <w:name w:val="SG Heading 2"/>
    <w:next w:val="Normal"/>
    <w:autoRedefine/>
    <w:rsid w:val="000275DB"/>
    <w:pPr>
      <w:keepNext/>
      <w:numPr>
        <w:ilvl w:val="1"/>
        <w:numId w:val="3"/>
      </w:numPr>
      <w:spacing w:before="240" w:after="120"/>
      <w:outlineLvl w:val="1"/>
    </w:pPr>
    <w:rPr>
      <w:rFonts w:ascii="Arial" w:hAnsi="Arial"/>
      <w:b/>
      <w:lang w:val="en-US" w:eastAsia="en-US"/>
    </w:rPr>
  </w:style>
  <w:style w:type="paragraph" w:customStyle="1" w:styleId="SGHeading3">
    <w:name w:val="SG Heading 3"/>
    <w:next w:val="SGBodyText3"/>
    <w:autoRedefine/>
    <w:rsid w:val="000275DB"/>
    <w:pPr>
      <w:keepNext/>
      <w:numPr>
        <w:ilvl w:val="2"/>
        <w:numId w:val="3"/>
      </w:numPr>
      <w:tabs>
        <w:tab w:val="left" w:pos="1987"/>
      </w:tabs>
      <w:spacing w:before="240" w:after="120"/>
      <w:outlineLvl w:val="2"/>
    </w:pPr>
    <w:rPr>
      <w:rFonts w:ascii="Arial" w:hAnsi="Arial"/>
      <w:b/>
      <w:lang w:val="en-US" w:eastAsia="en-US"/>
    </w:rPr>
  </w:style>
  <w:style w:type="paragraph" w:customStyle="1" w:styleId="SGHeading4">
    <w:name w:val="SG Heading 4"/>
    <w:next w:val="Normal"/>
    <w:autoRedefine/>
    <w:rsid w:val="000275DB"/>
    <w:pPr>
      <w:keepNext/>
      <w:numPr>
        <w:ilvl w:val="3"/>
        <w:numId w:val="3"/>
      </w:numPr>
      <w:tabs>
        <w:tab w:val="left" w:pos="2707"/>
      </w:tabs>
      <w:spacing w:before="240" w:after="120"/>
    </w:pPr>
    <w:rPr>
      <w:rFonts w:ascii="Arial" w:hAnsi="Arial"/>
      <w:lang w:val="en-US" w:eastAsia="en-US"/>
    </w:rPr>
  </w:style>
  <w:style w:type="paragraph" w:customStyle="1" w:styleId="SGBodyText3">
    <w:name w:val="SG Body Text 3"/>
    <w:rsid w:val="000275DB"/>
    <w:pPr>
      <w:spacing w:after="120"/>
      <w:ind w:left="1987"/>
    </w:pPr>
    <w:rPr>
      <w:lang w:val="en-US" w:eastAsia="en-US"/>
    </w:rPr>
  </w:style>
  <w:style w:type="paragraph" w:customStyle="1" w:styleId="SGHeading5">
    <w:name w:val="SG Heading 5"/>
    <w:next w:val="Normal"/>
    <w:rsid w:val="000275DB"/>
    <w:pPr>
      <w:numPr>
        <w:ilvl w:val="4"/>
        <w:numId w:val="3"/>
      </w:numPr>
    </w:pPr>
    <w:rPr>
      <w:rFonts w:ascii="Arial" w:eastAsia="MS Mincho" w:hAnsi="Arial"/>
      <w:lang w:val="en-US" w:eastAsia="en-US"/>
    </w:rPr>
  </w:style>
  <w:style w:type="paragraph" w:customStyle="1" w:styleId="SGBulletLevel3">
    <w:name w:val="SG Bullet Level 3"/>
    <w:autoRedefine/>
    <w:rsid w:val="00CA189A"/>
    <w:pPr>
      <w:numPr>
        <w:numId w:val="4"/>
      </w:numPr>
      <w:tabs>
        <w:tab w:val="clear" w:pos="2520"/>
        <w:tab w:val="num" w:pos="1800"/>
        <w:tab w:val="left" w:pos="2880"/>
        <w:tab w:val="left" w:pos="3240"/>
      </w:tabs>
      <w:spacing w:after="120"/>
      <w:ind w:hanging="1080"/>
    </w:pPr>
    <w:rPr>
      <w:rFonts w:ascii="Arial" w:hAnsi="Arial" w:cs="Arial"/>
      <w:sz w:val="22"/>
      <w:szCs w:val="22"/>
      <w:lang w:val="en-US" w:eastAsia="en-US"/>
    </w:rPr>
  </w:style>
  <w:style w:type="paragraph" w:customStyle="1" w:styleId="SGTableText">
    <w:name w:val="SG Table Text"/>
    <w:rsid w:val="00145196"/>
    <w:pPr>
      <w:spacing w:before="60" w:after="60"/>
    </w:pPr>
    <w:rPr>
      <w:lang w:val="en-US" w:eastAsia="en-US"/>
    </w:rPr>
  </w:style>
  <w:style w:type="paragraph" w:customStyle="1" w:styleId="SGTableHeader">
    <w:name w:val="SG Table Header"/>
    <w:rsid w:val="00145196"/>
    <w:pPr>
      <w:spacing w:before="60" w:after="60"/>
      <w:jc w:val="center"/>
    </w:pPr>
    <w:rPr>
      <w:rFonts w:ascii="Arial" w:hAnsi="Arial"/>
      <w:b/>
      <w:sz w:val="18"/>
      <w:lang w:val="en-US" w:eastAsia="en-US"/>
    </w:rPr>
  </w:style>
  <w:style w:type="paragraph" w:customStyle="1" w:styleId="SGBodyText2">
    <w:name w:val="SG Body Text 2"/>
    <w:rsid w:val="00446221"/>
    <w:pPr>
      <w:spacing w:after="120"/>
      <w:ind w:left="1267"/>
    </w:pPr>
    <w:rPr>
      <w:lang w:val="en-US" w:eastAsia="en-US"/>
    </w:rPr>
  </w:style>
  <w:style w:type="character" w:styleId="CommentReference">
    <w:name w:val="annotation reference"/>
    <w:semiHidden/>
    <w:rsid w:val="006722DC"/>
    <w:rPr>
      <w:sz w:val="16"/>
      <w:szCs w:val="16"/>
    </w:rPr>
  </w:style>
  <w:style w:type="paragraph" w:styleId="CommentText">
    <w:name w:val="annotation text"/>
    <w:basedOn w:val="Normal"/>
    <w:semiHidden/>
    <w:rsid w:val="006722DC"/>
  </w:style>
  <w:style w:type="paragraph" w:styleId="CommentSubject">
    <w:name w:val="annotation subject"/>
    <w:basedOn w:val="CommentText"/>
    <w:next w:val="CommentText"/>
    <w:semiHidden/>
    <w:rsid w:val="006722DC"/>
    <w:rPr>
      <w:b/>
      <w:bCs/>
    </w:rPr>
  </w:style>
  <w:style w:type="paragraph" w:styleId="BodyText2">
    <w:name w:val="Body Text 2"/>
    <w:basedOn w:val="Normal"/>
    <w:rsid w:val="00A73898"/>
    <w:pPr>
      <w:spacing w:after="120"/>
      <w:jc w:val="both"/>
    </w:pPr>
    <w:rPr>
      <w:rFonts w:ascii="CG Times" w:hAnsi="CG Times"/>
    </w:rPr>
  </w:style>
  <w:style w:type="paragraph" w:styleId="FootnoteText">
    <w:name w:val="footnote text"/>
    <w:basedOn w:val="Normal"/>
    <w:semiHidden/>
    <w:rsid w:val="00F365F9"/>
  </w:style>
  <w:style w:type="character" w:styleId="FootnoteReference">
    <w:name w:val="footnote reference"/>
    <w:semiHidden/>
    <w:rsid w:val="00F365F9"/>
    <w:rPr>
      <w:vertAlign w:val="superscript"/>
    </w:rPr>
  </w:style>
  <w:style w:type="table" w:styleId="GridTable1Light-Accent2">
    <w:name w:val="Grid Table 1 Light Accent 2"/>
    <w:basedOn w:val="TableNormal"/>
    <w:uiPriority w:val="46"/>
    <w:rsid w:val="00E74178"/>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leColorful2">
    <w:name w:val="Table Colorful 2"/>
    <w:basedOn w:val="TableNormal"/>
    <w:rsid w:val="00E741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Elegant">
    <w:name w:val="Table Elegant"/>
    <w:basedOn w:val="TableNormal"/>
    <w:rsid w:val="00D33F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F3451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olumns2">
    <w:name w:val="Table Columns 2"/>
    <w:basedOn w:val="TableNormal"/>
    <w:rsid w:val="00A30B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3">
    <w:name w:val="Table Grid 3"/>
    <w:basedOn w:val="TableNormal"/>
    <w:rsid w:val="00A30B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6A376C"/>
    <w:pPr>
      <w:spacing w:after="160" w:line="259" w:lineRule="auto"/>
      <w:ind w:left="720"/>
      <w:contextualSpacing/>
    </w:pPr>
    <w:rPr>
      <w:rFonts w:ascii="Calibri" w:eastAsia="Calibri" w:hAnsi="Calibri"/>
    </w:rPr>
  </w:style>
  <w:style w:type="paragraph" w:styleId="NoSpacing">
    <w:name w:val="No Spacing"/>
    <w:link w:val="NoSpacingChar"/>
    <w:uiPriority w:val="1"/>
    <w:qFormat/>
    <w:rsid w:val="004D52DB"/>
    <w:rPr>
      <w:rFonts w:asciiTheme="minorHAnsi" w:eastAsiaTheme="minorHAnsi" w:hAnsiTheme="minorHAnsi" w:cstheme="minorBidi"/>
      <w:color w:val="44546A" w:themeColor="text2"/>
      <w:lang w:val="en-US" w:eastAsia="en-US"/>
    </w:rPr>
  </w:style>
  <w:style w:type="character" w:customStyle="1" w:styleId="FooterChar">
    <w:name w:val="Footer Char"/>
    <w:basedOn w:val="DefaultParagraphFont"/>
    <w:link w:val="Footer"/>
    <w:uiPriority w:val="99"/>
    <w:rsid w:val="008025DB"/>
    <w:rPr>
      <w:rFonts w:asciiTheme="minorHAnsi" w:hAnsiTheme="minorHAnsi" w:cstheme="minorHAnsi"/>
      <w:noProof/>
      <w:sz w:val="22"/>
      <w:szCs w:val="22"/>
      <w:lang w:val="en-US" w:eastAsia="en-US"/>
    </w:rPr>
  </w:style>
  <w:style w:type="character" w:customStyle="1" w:styleId="Heading1Char">
    <w:name w:val="Heading 1 Char"/>
    <w:basedOn w:val="DefaultParagraphFont"/>
    <w:link w:val="Heading1"/>
    <w:uiPriority w:val="9"/>
    <w:rsid w:val="00B25F23"/>
    <w:rPr>
      <w:rFonts w:asciiTheme="minorHAnsi" w:hAnsiTheme="minorHAnsi" w:cstheme="minorHAnsi"/>
      <w:b/>
      <w:noProof/>
      <w:kern w:val="28"/>
      <w:sz w:val="48"/>
      <w:szCs w:val="22"/>
      <w:lang w:val="en-US" w:eastAsia="en-US"/>
    </w:rPr>
  </w:style>
  <w:style w:type="character" w:customStyle="1" w:styleId="Heading2Char">
    <w:name w:val="Heading 2 Char"/>
    <w:basedOn w:val="DefaultParagraphFont"/>
    <w:link w:val="Heading2"/>
    <w:uiPriority w:val="9"/>
    <w:rsid w:val="00B25F23"/>
    <w:rPr>
      <w:rFonts w:ascii="Palatino Linotype" w:hAnsi="Palatino Linotype" w:cstheme="minorHAnsi"/>
      <w:b/>
      <w:noProof/>
      <w:sz w:val="32"/>
      <w:szCs w:val="22"/>
      <w:lang w:val="en-US" w:eastAsia="en-US"/>
    </w:rPr>
  </w:style>
  <w:style w:type="character" w:customStyle="1" w:styleId="HeaderChar">
    <w:name w:val="Header Char"/>
    <w:basedOn w:val="DefaultParagraphFont"/>
    <w:link w:val="Header"/>
    <w:uiPriority w:val="99"/>
    <w:rsid w:val="00B25F23"/>
    <w:rPr>
      <w:rFonts w:asciiTheme="minorHAnsi" w:hAnsiTheme="minorHAnsi" w:cstheme="minorHAnsi"/>
      <w:noProof/>
      <w:sz w:val="22"/>
      <w:szCs w:val="22"/>
      <w:lang w:val="en-US" w:eastAsia="en-US"/>
    </w:rPr>
  </w:style>
  <w:style w:type="character" w:customStyle="1" w:styleId="Heading3Char">
    <w:name w:val="Heading 3 Char"/>
    <w:basedOn w:val="DefaultParagraphFont"/>
    <w:link w:val="Heading3"/>
    <w:uiPriority w:val="9"/>
    <w:rsid w:val="00B25F23"/>
    <w:rPr>
      <w:rFonts w:ascii="Palatino Linotype" w:hAnsi="Palatino Linotype" w:cstheme="minorHAnsi"/>
      <w:noProof/>
      <w:sz w:val="28"/>
      <w:szCs w:val="22"/>
      <w:lang w:val="en-US" w:eastAsia="en-US"/>
    </w:rPr>
  </w:style>
  <w:style w:type="character" w:customStyle="1" w:styleId="NoSpacingChar">
    <w:name w:val="No Spacing Char"/>
    <w:basedOn w:val="DefaultParagraphFont"/>
    <w:link w:val="NoSpacing"/>
    <w:uiPriority w:val="1"/>
    <w:rsid w:val="00B25F23"/>
    <w:rPr>
      <w:rFonts w:asciiTheme="minorHAnsi" w:eastAsiaTheme="minorHAnsi" w:hAnsiTheme="minorHAnsi" w:cstheme="minorBidi"/>
      <w:color w:val="44546A" w:themeColor="text2"/>
      <w:lang w:val="en-US" w:eastAsia="en-US"/>
    </w:rPr>
  </w:style>
  <w:style w:type="character" w:customStyle="1" w:styleId="Heading4Char">
    <w:name w:val="Heading 4 Char"/>
    <w:basedOn w:val="DefaultParagraphFont"/>
    <w:link w:val="Heading4"/>
    <w:rsid w:val="00B25F23"/>
    <w:rPr>
      <w:rFonts w:asciiTheme="minorHAnsi" w:hAnsiTheme="minorHAnsi" w:cstheme="minorHAnsi"/>
      <w:b/>
      <w:i/>
      <w:noProof/>
      <w:sz w:val="24"/>
      <w:szCs w:val="22"/>
      <w:lang w:val="en-US" w:eastAsia="en-US"/>
    </w:rPr>
  </w:style>
  <w:style w:type="character" w:styleId="Emphasis">
    <w:name w:val="Emphasis"/>
    <w:qFormat/>
    <w:rsid w:val="000B6A3A"/>
    <w:rPr>
      <w:rFonts w:asciiTheme="minorHAnsi" w:hAnsiTheme="minorHAnsi" w:cstheme="minorHAnsi"/>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847829">
      <w:bodyDiv w:val="1"/>
      <w:marLeft w:val="0"/>
      <w:marRight w:val="0"/>
      <w:marTop w:val="0"/>
      <w:marBottom w:val="0"/>
      <w:divBdr>
        <w:top w:val="none" w:sz="0" w:space="0" w:color="auto"/>
        <w:left w:val="none" w:sz="0" w:space="0" w:color="auto"/>
        <w:bottom w:val="none" w:sz="0" w:space="0" w:color="auto"/>
        <w:right w:val="none" w:sz="0" w:space="0" w:color="auto"/>
      </w:divBdr>
    </w:div>
    <w:div w:id="61486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BWebserver_v8.6\root\ACME-Entertainment-Movie-Database\Documentation\%5bTemplate%5d%20Test%20Plan%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48ED3344544D4F81023B124522777E"/>
        <w:category>
          <w:name w:val="General"/>
          <w:gallery w:val="placeholder"/>
        </w:category>
        <w:types>
          <w:type w:val="bbPlcHdr"/>
        </w:types>
        <w:behaviors>
          <w:behavior w:val="content"/>
        </w:behaviors>
        <w:guid w:val="{B6F66A2F-CC63-402A-855D-639A3554194D}"/>
      </w:docPartPr>
      <w:docPartBody>
        <w:p w:rsidR="00C06404" w:rsidRDefault="002C6A15" w:rsidP="002C6A15">
          <w:pPr>
            <w:pStyle w:val="6B48ED3344544D4F81023B124522777E"/>
          </w:pPr>
          <w:r>
            <w:rPr>
              <w:rFonts w:asciiTheme="majorHAnsi" w:hAnsiTheme="majorHAnsi"/>
              <w:color w:val="FFFFFF" w:themeColor="background1"/>
              <w:sz w:val="96"/>
              <w:szCs w:val="96"/>
            </w:rPr>
            <w:t>[Document title]</w:t>
          </w:r>
        </w:p>
      </w:docPartBody>
    </w:docPart>
    <w:docPart>
      <w:docPartPr>
        <w:name w:val="05ED68DF61014CE3AE781D9420817A3F"/>
        <w:category>
          <w:name w:val="General"/>
          <w:gallery w:val="placeholder"/>
        </w:category>
        <w:types>
          <w:type w:val="bbPlcHdr"/>
        </w:types>
        <w:behaviors>
          <w:behavior w:val="content"/>
        </w:behaviors>
        <w:guid w:val="{A1B1C0C0-F81E-4AB9-B7EA-14B0923ACADC}"/>
      </w:docPartPr>
      <w:docPartBody>
        <w:p w:rsidR="00C06404" w:rsidRDefault="002C6A15" w:rsidP="002C6A15">
          <w:pPr>
            <w:pStyle w:val="05ED68DF61014CE3AE781D9420817A3F"/>
          </w:pPr>
          <w:r>
            <w:rPr>
              <w:color w:val="FFFFFF" w:themeColor="background1"/>
              <w:sz w:val="28"/>
              <w:szCs w:val="28"/>
            </w:rPr>
            <w:t>[Author name]</w:t>
          </w:r>
        </w:p>
      </w:docPartBody>
    </w:docPart>
    <w:docPart>
      <w:docPartPr>
        <w:name w:val="499E2F3AEAFF494399F044F340FEE528"/>
        <w:category>
          <w:name w:val="General"/>
          <w:gallery w:val="placeholder"/>
        </w:category>
        <w:types>
          <w:type w:val="bbPlcHdr"/>
        </w:types>
        <w:behaviors>
          <w:behavior w:val="content"/>
        </w:behaviors>
        <w:guid w:val="{A65C9028-6D6B-459E-9DAB-0D124A5DAAE9}"/>
      </w:docPartPr>
      <w:docPartBody>
        <w:p w:rsidR="00C06404" w:rsidRDefault="002C6A15" w:rsidP="002C6A15">
          <w:pPr>
            <w:pStyle w:val="499E2F3AEAFF494399F044F340FEE528"/>
          </w:pPr>
          <w:r>
            <w:rPr>
              <w:color w:val="FFFFFF" w:themeColor="background1"/>
              <w:sz w:val="28"/>
              <w:szCs w:val="28"/>
            </w:rPr>
            <w:t>[Course title]</w:t>
          </w:r>
        </w:p>
      </w:docPartBody>
    </w:docPart>
    <w:docPart>
      <w:docPartPr>
        <w:name w:val="6743FE6FD0CB443E98F1E59BA5DEFBF3"/>
        <w:category>
          <w:name w:val="General"/>
          <w:gallery w:val="placeholder"/>
        </w:category>
        <w:types>
          <w:type w:val="bbPlcHdr"/>
        </w:types>
        <w:behaviors>
          <w:behavior w:val="content"/>
        </w:behaviors>
        <w:guid w:val="{BD4F4D65-82A5-44FE-BF61-0CCBCDD582AB}"/>
      </w:docPartPr>
      <w:docPartBody>
        <w:p w:rsidR="00C06404" w:rsidRDefault="002C6A15" w:rsidP="002C6A15">
          <w:pPr>
            <w:pStyle w:val="6743FE6FD0CB443E98F1E59BA5DEFBF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835"/>
    <w:rsid w:val="00060987"/>
    <w:rsid w:val="001C6720"/>
    <w:rsid w:val="002C6A15"/>
    <w:rsid w:val="003A31E9"/>
    <w:rsid w:val="005A3282"/>
    <w:rsid w:val="006215F8"/>
    <w:rsid w:val="0090492B"/>
    <w:rsid w:val="00921F8C"/>
    <w:rsid w:val="00AF0C1D"/>
    <w:rsid w:val="00BF5B9E"/>
    <w:rsid w:val="00C06404"/>
    <w:rsid w:val="00FE5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FB270B574B4BB99B38A5B1775F4A73">
    <w:name w:val="47FB270B574B4BB99B38A5B1775F4A73"/>
    <w:rsid w:val="00FE5835"/>
  </w:style>
  <w:style w:type="paragraph" w:customStyle="1" w:styleId="2FAF202533FE4E089B793358D7645CD1">
    <w:name w:val="2FAF202533FE4E089B793358D7645CD1"/>
    <w:rsid w:val="00FE5835"/>
  </w:style>
  <w:style w:type="paragraph" w:customStyle="1" w:styleId="705F2A9A2D0A472B8072A4946CC16815">
    <w:name w:val="705F2A9A2D0A472B8072A4946CC16815"/>
    <w:rsid w:val="00FE5835"/>
  </w:style>
  <w:style w:type="paragraph" w:customStyle="1" w:styleId="26D295EEB53C4465BB6F201C85D868B4">
    <w:name w:val="26D295EEB53C4465BB6F201C85D868B4"/>
    <w:rsid w:val="00FE5835"/>
  </w:style>
  <w:style w:type="paragraph" w:customStyle="1" w:styleId="6B48ED3344544D4F81023B124522777E">
    <w:name w:val="6B48ED3344544D4F81023B124522777E"/>
    <w:rsid w:val="002C6A15"/>
  </w:style>
  <w:style w:type="paragraph" w:customStyle="1" w:styleId="05ED68DF61014CE3AE781D9420817A3F">
    <w:name w:val="05ED68DF61014CE3AE781D9420817A3F"/>
    <w:rsid w:val="002C6A15"/>
  </w:style>
  <w:style w:type="paragraph" w:customStyle="1" w:styleId="499E2F3AEAFF494399F044F340FEE528">
    <w:name w:val="499E2F3AEAFF494399F044F340FEE528"/>
    <w:rsid w:val="002C6A15"/>
  </w:style>
  <w:style w:type="paragraph" w:customStyle="1" w:styleId="6743FE6FD0CB443E98F1E59BA5DEFBF3">
    <w:name w:val="6743FE6FD0CB443E98F1E59BA5DEFBF3"/>
    <w:rsid w:val="002C6A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AD50A7-3CFE-44BA-9706-254E0057A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Test Plan Document.dotx</Template>
  <TotalTime>169</TotalTime>
  <Pages>22</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Testing Plan</vt:lpstr>
    </vt:vector>
  </TitlesOfParts>
  <Company>Booz Allen Hamilton</Company>
  <LinksUpToDate>false</LinksUpToDate>
  <CharactersWithSpaces>9912</CharactersWithSpaces>
  <SharedDoc>false</SharedDoc>
  <HLinks>
    <vt:vector size="18" baseType="variant">
      <vt:variant>
        <vt:i4>7274596</vt:i4>
      </vt:variant>
      <vt:variant>
        <vt:i4>54</vt:i4>
      </vt:variant>
      <vt:variant>
        <vt:i4>0</vt:i4>
      </vt:variant>
      <vt:variant>
        <vt:i4>5</vt:i4>
      </vt:variant>
      <vt:variant>
        <vt:lpwstr>http://www.guru99.com/testing-methodology.html</vt:lpwstr>
      </vt:variant>
      <vt:variant>
        <vt:lpwstr/>
      </vt:variant>
      <vt:variant>
        <vt:i4>6881383</vt:i4>
      </vt:variant>
      <vt:variant>
        <vt:i4>6</vt:i4>
      </vt:variant>
      <vt:variant>
        <vt:i4>0</vt:i4>
      </vt:variant>
      <vt:variant>
        <vt:i4>5</vt:i4>
      </vt:variant>
      <vt:variant>
        <vt:lpwstr>http://www.guru99.com/</vt:lpwstr>
      </vt:variant>
      <vt:variant>
        <vt:lpwstr/>
      </vt:variant>
      <vt:variant>
        <vt:i4>6881383</vt:i4>
      </vt:variant>
      <vt:variant>
        <vt:i4>0</vt:i4>
      </vt:variant>
      <vt:variant>
        <vt:i4>0</vt:i4>
      </vt:variant>
      <vt:variant>
        <vt:i4>5</vt:i4>
      </vt:variant>
      <vt:variant>
        <vt:lpwstr>http://www.guru99.com/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Plan</dc:title>
  <dc:subject/>
  <dc:creator>The MisSprints</dc:creator>
  <cp:keywords/>
  <dc:description/>
  <cp:lastModifiedBy>Ben Royans</cp:lastModifiedBy>
  <cp:revision>34</cp:revision>
  <cp:lastPrinted>2006-07-28T05:16:00Z</cp:lastPrinted>
  <dcterms:created xsi:type="dcterms:W3CDTF">2020-06-18T23:17:00Z</dcterms:created>
  <dcterms:modified xsi:type="dcterms:W3CDTF">2020-06-30T01:45:00Z</dcterms:modified>
  <cp:category>ACME Movie Database</cp:category>
</cp:coreProperties>
</file>